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36888290"/>
        <w:docPartObj>
          <w:docPartGallery w:val="Cover Pages"/>
          <w:docPartUnique/>
        </w:docPartObj>
      </w:sdtPr>
      <w:sdtContent>
        <w:p w14:paraId="062F6348" w14:textId="77777777" w:rsidR="003A111D" w:rsidRDefault="003A111D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D884ED8" wp14:editId="3145831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3800AD6" w14:textId="77777777" w:rsidR="003A111D" w:rsidRDefault="00121F0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Aimar</w:t>
                                    </w:r>
                                  </w:p>
                                </w:sdtContent>
                              </w:sdt>
                              <w:p w14:paraId="222C8737" w14:textId="450BD51C" w:rsidR="003A111D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967A37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aimarmerodoa@gmail.com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D884ED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3800AD6" w14:textId="77777777" w:rsidR="003A111D" w:rsidRDefault="00121F0A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Aimar</w:t>
                              </w:r>
                            </w:p>
                          </w:sdtContent>
                        </w:sdt>
                        <w:p w14:paraId="222C8737" w14:textId="450BD51C" w:rsidR="003A111D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967A37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aimarmerodoa@gmail.com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2C211C5" wp14:editId="7A30904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208F27" w14:textId="545014AA" w:rsidR="003A111D" w:rsidRPr="003A111D" w:rsidRDefault="00967A37">
                                <w:pPr>
                                  <w:pStyle w:val="Sinespaciado"/>
                                  <w:jc w:val="right"/>
                                  <w:rPr>
                                    <w:color w:val="009DB4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009DB4"/>
                                    <w:sz w:val="28"/>
                                    <w:szCs w:val="28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520C646" w14:textId="3987D6E8" w:rsidR="003A111D" w:rsidRDefault="00967A37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Configuración completa de un servidor apache con virtual hosts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2C211C5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7D208F27" w14:textId="545014AA" w:rsidR="003A111D" w:rsidRPr="003A111D" w:rsidRDefault="00967A37">
                          <w:pPr>
                            <w:pStyle w:val="Sinespaciado"/>
                            <w:jc w:val="right"/>
                            <w:rPr>
                              <w:color w:val="009DB4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009DB4"/>
                              <w:sz w:val="28"/>
                              <w:szCs w:val="28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520C646" w14:textId="3987D6E8" w:rsidR="003A111D" w:rsidRDefault="00967A37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Configuración completa de un servidor apache con virtual hosts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41CBCBB" wp14:editId="4D8114F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E91CC5" w14:textId="50C9109D" w:rsidR="003A111D" w:rsidRPr="00BC209E" w:rsidRDefault="00000000">
                                <w:pPr>
                                  <w:jc w:val="right"/>
                                  <w:rPr>
                                    <w:color w:val="009DB4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9DB4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967A37">
                                      <w:rPr>
                                        <w:caps/>
                                        <w:color w:val="009DB4"/>
                                        <w:sz w:val="64"/>
                                        <w:szCs w:val="64"/>
                                      </w:rPr>
                                      <w:t>Configuracion de servidores apache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0018890" w14:textId="35AF53CA" w:rsidR="003A111D" w:rsidRDefault="00967A3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Practica UD02 – VIRTUAL HOSTS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41CBCBB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3EE91CC5" w14:textId="50C9109D" w:rsidR="003A111D" w:rsidRPr="00BC209E" w:rsidRDefault="00000000">
                          <w:pPr>
                            <w:jc w:val="right"/>
                            <w:rPr>
                              <w:color w:val="009DB4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009DB4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967A37">
                                <w:rPr>
                                  <w:caps/>
                                  <w:color w:val="009DB4"/>
                                  <w:sz w:val="64"/>
                                  <w:szCs w:val="64"/>
                                </w:rPr>
                                <w:t>Configuracion de servidores apache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0018890" w14:textId="35AF53CA" w:rsidR="003A111D" w:rsidRDefault="00967A3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Practica UD02 – VIRTUAL HOSTS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30064F8" w14:textId="77777777" w:rsidR="003A111D" w:rsidRDefault="003A111D">
          <w:r w:rsidRPr="00F51545">
            <w:rPr>
              <w:noProof/>
              <w:lang w:eastAsia="es-ES"/>
            </w:rPr>
            <w:drawing>
              <wp:anchor distT="0" distB="0" distL="114300" distR="114300" simplePos="0" relativeHeight="251663360" behindDoc="0" locked="0" layoutInCell="1" allowOverlap="1" wp14:anchorId="6C0F43EA" wp14:editId="20AD5A93">
                <wp:simplePos x="0" y="0"/>
                <wp:positionH relativeFrom="margin">
                  <wp:align>center</wp:align>
                </wp:positionH>
                <wp:positionV relativeFrom="paragraph">
                  <wp:posOffset>938530</wp:posOffset>
                </wp:positionV>
                <wp:extent cx="4824779" cy="2813685"/>
                <wp:effectExtent l="0" t="0" r="0" b="571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24779" cy="2813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p w14:paraId="212E778E" w14:textId="77777777" w:rsidR="003A111D" w:rsidRDefault="003A111D" w:rsidP="003A111D">
      <w:pPr>
        <w:pStyle w:val="TituloApartados"/>
      </w:pPr>
      <w:r>
        <w:lastRenderedPageBreak/>
        <w:t>ÍNDICE</w:t>
      </w:r>
    </w:p>
    <w:sdt>
      <w:sdtPr>
        <w:id w:val="-1033463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AD46ED" w14:textId="77777777" w:rsidR="003A111D" w:rsidRPr="003A111D" w:rsidRDefault="003A111D" w:rsidP="003A111D"/>
        <w:p w14:paraId="1AD72D1F" w14:textId="6BFE8EEB" w:rsidR="00137D26" w:rsidRDefault="003A111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3894937" w:history="1">
            <w:r w:rsidR="00137D26" w:rsidRPr="00D20620">
              <w:rPr>
                <w:rStyle w:val="Hipervnculo"/>
                <w:noProof/>
              </w:rPr>
              <w:t>1</w:t>
            </w:r>
            <w:r w:rsidR="00137D26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137D26" w:rsidRPr="00D20620">
              <w:rPr>
                <w:rStyle w:val="Hipervnculo"/>
                <w:noProof/>
              </w:rPr>
              <w:t>Virtual host basado en nombre</w:t>
            </w:r>
            <w:r w:rsidR="00137D26">
              <w:rPr>
                <w:noProof/>
                <w:webHidden/>
              </w:rPr>
              <w:tab/>
            </w:r>
            <w:r w:rsidR="00137D26">
              <w:rPr>
                <w:noProof/>
                <w:webHidden/>
              </w:rPr>
              <w:fldChar w:fldCharType="begin"/>
            </w:r>
            <w:r w:rsidR="00137D26">
              <w:rPr>
                <w:noProof/>
                <w:webHidden/>
              </w:rPr>
              <w:instrText xml:space="preserve"> PAGEREF _Toc213894937 \h </w:instrText>
            </w:r>
            <w:r w:rsidR="00137D26">
              <w:rPr>
                <w:noProof/>
                <w:webHidden/>
              </w:rPr>
            </w:r>
            <w:r w:rsidR="00137D26"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1</w:t>
            </w:r>
            <w:r w:rsidR="00137D26">
              <w:rPr>
                <w:noProof/>
                <w:webHidden/>
              </w:rPr>
              <w:fldChar w:fldCharType="end"/>
            </w:r>
          </w:hyperlink>
        </w:p>
        <w:p w14:paraId="4BEAAEF7" w14:textId="7E0CA02D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38" w:history="1">
            <w:r w:rsidRPr="00D20620">
              <w:rPr>
                <w:rStyle w:val="Hipervnculo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Creo el archivo .conf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7161F" w14:textId="097D39B2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39" w:history="1">
            <w:r w:rsidRPr="00D20620">
              <w:rPr>
                <w:rStyle w:val="Hipervnculo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Edito el archivo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85551" w14:textId="3D62FF1F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40" w:history="1">
            <w:r w:rsidRPr="00D20620">
              <w:rPr>
                <w:rStyle w:val="Hipervnculo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Creación de la carpeta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DC4CB" w14:textId="13E6E9C0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41" w:history="1">
            <w:r w:rsidRPr="00D20620">
              <w:rPr>
                <w:rStyle w:val="Hipervnculo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Habilitar el virtual host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35458" w14:textId="11A811AB" w:rsidR="00137D26" w:rsidRDefault="00137D26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42" w:history="1">
            <w:r w:rsidRPr="00D20620">
              <w:rPr>
                <w:rStyle w:val="Hipervnculo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Hacer accesible el virtual host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7A170" w14:textId="4B3184BE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43" w:history="1">
            <w:r w:rsidRPr="00D20620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Editar el archivo de hosts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92DFC" w14:textId="2F836007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44" w:history="1">
            <w:r w:rsidRPr="00D20620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Editar el archivo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616C1" w14:textId="69A342AC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45" w:history="1">
            <w:r w:rsidRPr="00D20620">
              <w:rPr>
                <w:rStyle w:val="Hipervnculo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Comprobar las webs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3CDD7" w14:textId="6B5FAD19" w:rsidR="00137D26" w:rsidRDefault="00137D26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46" w:history="1">
            <w:r w:rsidRPr="00D20620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Configurar tipo mime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CA83D" w14:textId="6CEF61D6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47" w:history="1">
            <w:r w:rsidRPr="00D20620">
              <w:rPr>
                <w:rStyle w:val="Hipervnculo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Añadir el archivo a videos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F2505" w14:textId="4CE2C8DF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48" w:history="1">
            <w:r w:rsidRPr="00D20620">
              <w:rPr>
                <w:rStyle w:val="Hipervnculo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Forzar el tipo de archivo de flv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C0A35" w14:textId="5B416A95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49" w:history="1">
            <w:r w:rsidRPr="00D20620">
              <w:rPr>
                <w:rStyle w:val="Hipervnculo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Comprobar el type en navegador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0617B" w14:textId="3B534014" w:rsidR="00137D26" w:rsidRDefault="00137D26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50" w:history="1">
            <w:r w:rsidRPr="00D20620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Control de acceso por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87770" w14:textId="15DC6484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51" w:history="1">
            <w:r w:rsidRPr="00D20620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Crear directorio delimitado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ACFAA" w14:textId="4643A707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52" w:history="1">
            <w:r w:rsidRPr="00D20620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Crear el usuario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D8DA3" w14:textId="341740E6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53" w:history="1">
            <w:r w:rsidRPr="00D20620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Crear archivo para los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FA119" w14:textId="4EB48551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54" w:history="1">
            <w:r w:rsidRPr="00D20620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Crear el archivo .htaccess para el directorio delimitado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411B9" w14:textId="74CBE233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55" w:history="1">
            <w:r w:rsidRPr="00D20620">
              <w:rPr>
                <w:rStyle w:val="Hipervnculo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Aplicar el .htaccess al 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8D7A7" w14:textId="5AD4D355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56" w:history="1">
            <w:r w:rsidRPr="00D20620">
              <w:rPr>
                <w:rStyle w:val="Hipervnculo"/>
                <w:noProof/>
              </w:rPr>
              <w:t>4.6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Comprobar el directorio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5D572" w14:textId="20E8875E" w:rsidR="00137D26" w:rsidRDefault="00137D26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57" w:history="1">
            <w:r w:rsidRPr="00D20620">
              <w:rPr>
                <w:rStyle w:val="Hipervnculo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Permitir HTTPS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A3D98" w14:textId="2AAA9C03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58" w:history="1">
            <w:r w:rsidRPr="00D20620">
              <w:rPr>
                <w:rStyle w:val="Hipervnculo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Habilitar modulo SSL 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9DF7E" w14:textId="3EDB51C0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59" w:history="1">
            <w:r w:rsidRPr="00D20620">
              <w:rPr>
                <w:rStyle w:val="Hipervnculo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Comprobar el certificado por defecto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F8E23" w14:textId="588029AF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60" w:history="1">
            <w:r w:rsidRPr="00D20620">
              <w:rPr>
                <w:rStyle w:val="Hipervnculo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Archivo de configuración SSL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C9262" w14:textId="7A2AA7F7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61" w:history="1">
            <w:r w:rsidRPr="00D20620">
              <w:rPr>
                <w:rStyle w:val="Hipervnculo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Comprobar conexión https en navegador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87FE3" w14:textId="6A119E85" w:rsidR="00137D26" w:rsidRDefault="00137D26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62" w:history="1">
            <w:r w:rsidRPr="00D20620">
              <w:rPr>
                <w:rStyle w:val="Hipervnculo"/>
                <w:noProof/>
              </w:rPr>
              <w:t>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Añadir archivos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EE97A" w14:textId="7FCA5ED4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63" w:history="1">
            <w:r w:rsidRPr="00D20620">
              <w:rPr>
                <w:rStyle w:val="Hipervnculo"/>
                <w:noProof/>
              </w:rPr>
              <w:t>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Añadir archivos de logs de acceso y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FC823" w14:textId="7E1A3E16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64" w:history="1">
            <w:r w:rsidRPr="00D20620">
              <w:rPr>
                <w:rStyle w:val="Hipervnculo"/>
                <w:noProof/>
              </w:rPr>
              <w:t>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Alias logformat: </w:t>
            </w:r>
            <w:r w:rsidRPr="00D20620">
              <w:rPr>
                <w:rStyle w:val="Hipervnculo"/>
                <w:bCs/>
                <w:noProof/>
              </w:rPr>
              <w:t>combined ¿Qué me va a recoger?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DB6E4" w14:textId="7E4CC9A1" w:rsidR="00137D26" w:rsidRDefault="00137D26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65" w:history="1">
            <w:r w:rsidRPr="00D20620">
              <w:rPr>
                <w:rStyle w:val="Hipervnculo"/>
                <w:noProof/>
              </w:rPr>
              <w:t>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Rotar logs por intervalos de horas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E09F1" w14:textId="4E1551F9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66" w:history="1">
            <w:r w:rsidRPr="00D20620">
              <w:rPr>
                <w:rStyle w:val="Hipervnculo"/>
                <w:noProof/>
              </w:rPr>
              <w:t>7.1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Crear archivo de configuración logrotate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03678" w14:textId="69CC2822" w:rsidR="00137D26" w:rsidRDefault="00137D26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67" w:history="1">
            <w:r w:rsidRPr="00D20620">
              <w:rPr>
                <w:rStyle w:val="Hipervnculo"/>
                <w:noProof/>
              </w:rPr>
              <w:t>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Comrpobar que todo funciona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68437" w14:textId="3E9D4CDC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68" w:history="1">
            <w:r w:rsidRPr="00D20620">
              <w:rPr>
                <w:rStyle w:val="Hipervnculo"/>
                <w:noProof/>
              </w:rPr>
              <w:t>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Comprobar que los virtual host funcionan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B1E07" w14:textId="45944D78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69" w:history="1">
            <w:r w:rsidRPr="00D20620">
              <w:rPr>
                <w:rStyle w:val="Hipervnculo"/>
                <w:noProof/>
              </w:rPr>
              <w:t>8.2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Comprobar la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BC9AE" w14:textId="1BB698CC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70" w:history="1">
            <w:r w:rsidRPr="00D20620">
              <w:rPr>
                <w:rStyle w:val="Hipervnculo"/>
                <w:noProof/>
              </w:rPr>
              <w:t>8.3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Comprobar los archivos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521ED" w14:textId="62B6A6BC" w:rsidR="00137D26" w:rsidRDefault="00137D26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71" w:history="1">
            <w:r w:rsidRPr="00D20620">
              <w:rPr>
                <w:rStyle w:val="Hipervnculo"/>
                <w:noProof/>
              </w:rPr>
              <w:t>8.4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Comprobar el logrotate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37BE8" w14:textId="46435853" w:rsidR="00137D26" w:rsidRDefault="00137D26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894972" w:history="1">
            <w:r w:rsidRPr="00D20620">
              <w:rPr>
                <w:rStyle w:val="Hipervnculo"/>
                <w:noProof/>
              </w:rPr>
              <w:t>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D20620">
              <w:rPr>
                <w:rStyle w:val="Hipervnculo"/>
                <w:noProof/>
              </w:rPr>
              <w:t>NOTA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3E1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B2BC8" w14:textId="16154209" w:rsidR="003A111D" w:rsidRDefault="003A111D">
          <w:r>
            <w:rPr>
              <w:b/>
              <w:bCs/>
            </w:rPr>
            <w:fldChar w:fldCharType="end"/>
          </w:r>
        </w:p>
      </w:sdtContent>
    </w:sdt>
    <w:p w14:paraId="182B8FC5" w14:textId="77777777" w:rsidR="003A111D" w:rsidRDefault="003A111D">
      <w:r>
        <w:br w:type="page"/>
      </w:r>
    </w:p>
    <w:p w14:paraId="5A37328F" w14:textId="77777777" w:rsidR="003A111D" w:rsidRDefault="003A111D" w:rsidP="003A111D">
      <w:pPr>
        <w:pStyle w:val="TituloApartados"/>
      </w:pPr>
      <w:r>
        <w:lastRenderedPageBreak/>
        <w:t>ÍNDICE DE FIGURAS</w:t>
      </w:r>
    </w:p>
    <w:p w14:paraId="3F592665" w14:textId="094F7321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13894988" w:history="1">
        <w:r w:rsidRPr="00603F87">
          <w:rPr>
            <w:rStyle w:val="Hipervnculo"/>
            <w:noProof/>
          </w:rPr>
          <w:t>Ilustración 1 Creación de archivo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_Toc213894988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22B866" w14:textId="5683FDEA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4989" w:history="1">
        <w:r w:rsidRPr="00603F87">
          <w:rPr>
            <w:rStyle w:val="Hipervnculo"/>
            <w:noProof/>
          </w:rPr>
          <w:t>Ilustración 2 Editar archivo 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_Toc213894989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108F461" w14:textId="3C42EBEB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4990" w:history="1">
        <w:r w:rsidRPr="00603F87">
          <w:rPr>
            <w:rStyle w:val="Hipervnculo"/>
            <w:noProof/>
          </w:rPr>
          <w:t>Ilustración 3 Crear la c</w:t>
        </w:r>
        <w:r w:rsidRPr="00603F87">
          <w:rPr>
            <w:rStyle w:val="Hipervnculo"/>
            <w:noProof/>
          </w:rPr>
          <w:t>a</w:t>
        </w:r>
        <w:r w:rsidRPr="00603F87">
          <w:rPr>
            <w:rStyle w:val="Hipervnculo"/>
            <w:noProof/>
          </w:rPr>
          <w:t>rpeta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_Toc213894990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93E01D" w14:textId="2788826B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4991" w:history="1">
        <w:r w:rsidRPr="00603F87">
          <w:rPr>
            <w:rStyle w:val="Hipervnculo"/>
            <w:noProof/>
          </w:rPr>
          <w:t>Ilustración 4 Habilitar virtual host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_Toc213894991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7099F2F" w14:textId="0974FC2E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4992" w:history="1">
        <w:r w:rsidRPr="00603F87">
          <w:rPr>
            <w:rStyle w:val="Hipervnculo"/>
            <w:noProof/>
          </w:rPr>
          <w:t>Ilustración 5 Archivo hosts modificado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_Toc213894992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2CD3E5" w14:textId="27A562C0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4993" w:history="1">
        <w:r w:rsidRPr="00603F87">
          <w:rPr>
            <w:rStyle w:val="Hipervnculo"/>
            <w:noProof/>
          </w:rPr>
          <w:t>Ilustración 6 Modificar virtual host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_Toc213894993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C9E1EB" w14:textId="7D163E49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4994" w:history="1">
        <w:r w:rsidRPr="00603F87">
          <w:rPr>
            <w:rStyle w:val="Hipervnculo"/>
            <w:noProof/>
          </w:rPr>
          <w:t>Ilustración 7 Alias ud2t2-am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_Toc213894994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ECB329" w14:textId="641C2FEF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4995" w:history="1">
        <w:r w:rsidRPr="00603F87">
          <w:rPr>
            <w:rStyle w:val="Hipervnculo"/>
            <w:noProof/>
          </w:rPr>
          <w:t>Ilustración 8 Alias www.ud2t2-am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_Toc213894995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A20DF9" w14:textId="34789428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4996" w:history="1">
        <w:r w:rsidRPr="00603F87">
          <w:rPr>
            <w:rStyle w:val="Hipervnculo"/>
            <w:noProof/>
          </w:rPr>
          <w:t>Ilustración 9 Entrada.flv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_Toc213894996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FF00BE" w14:textId="5EA674B2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4997" w:history="1">
        <w:r w:rsidRPr="00603F87">
          <w:rPr>
            <w:rStyle w:val="Hipervnculo"/>
            <w:noProof/>
          </w:rPr>
          <w:t>Ilustración 10 Crear .htaccess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_Toc213894997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CC5975" w14:textId="16C347E4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4998" w:history="1">
        <w:r w:rsidRPr="00603F87">
          <w:rPr>
            <w:rStyle w:val="Hipervnculo"/>
            <w:noProof/>
          </w:rPr>
          <w:t>Ilustración 11 Configurar .htaccess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_Toc213894998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90AE93" w14:textId="7668E921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4999" w:history="1">
        <w:r w:rsidRPr="00603F87">
          <w:rPr>
            <w:rStyle w:val="Hipervnculo"/>
            <w:noProof/>
          </w:rPr>
          <w:t>Ilustración 12 Type Mime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_Toc213894999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862BC5" w14:textId="5EE8D8F6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5000" w:history="1">
        <w:r w:rsidRPr="00603F87">
          <w:rPr>
            <w:rStyle w:val="Hipervnculo"/>
            <w:noProof/>
          </w:rPr>
          <w:t>Ilustración 13 Mime flv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_Toc213895000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4A13C4" w14:textId="740D599A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5001" w:history="1">
        <w:r w:rsidRPr="00603F87">
          <w:rPr>
            <w:rStyle w:val="Hipervnculo"/>
            <w:noProof/>
          </w:rPr>
          <w:t>Ilustración 14 Crear directorio delimitado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_Toc213895001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E4E899" w14:textId="2F3F2C0B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5002" w:history="1">
        <w:r w:rsidRPr="00603F87">
          <w:rPr>
            <w:rStyle w:val="Hipervnculo"/>
            <w:noProof/>
          </w:rPr>
          <w:t>Ilustración 15 Crear usuario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_Toc213895002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BBF75F" w14:textId="23ABD195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5003" w:history="1">
        <w:r w:rsidRPr="00603F87">
          <w:rPr>
            <w:rStyle w:val="Hipervnculo"/>
            <w:noProof/>
          </w:rPr>
          <w:t>Ilustración 16 Asignar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_Toc213895003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0DBD6C" w14:textId="792655E9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5004" w:history="1">
        <w:r w:rsidRPr="00603F87">
          <w:rPr>
            <w:rStyle w:val="Hipervnculo"/>
            <w:noProof/>
          </w:rPr>
          <w:t>Ilustración 17 .htaccess delimitado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_Toc213895004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289DC4" w14:textId="6DC3C5D1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5005" w:history="1">
        <w:r w:rsidRPr="00603F87">
          <w:rPr>
            <w:rStyle w:val="Hipervnculo"/>
            <w:noProof/>
          </w:rPr>
          <w:t>Ilustración 18 Configurar virtual host .htaccess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_Toc213895005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39579F" w14:textId="3F39696D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5006" w:history="1">
        <w:r w:rsidRPr="00603F87">
          <w:rPr>
            <w:rStyle w:val="Hipervnculo"/>
            <w:noProof/>
          </w:rPr>
          <w:t>Ilustración 19 Log in delimitado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_Toc213895006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E34C6C" w14:textId="245BE01E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5007" w:history="1">
        <w:r w:rsidRPr="00603F87">
          <w:rPr>
            <w:rStyle w:val="Hipervnculo"/>
            <w:noProof/>
          </w:rPr>
          <w:t>Ilustración 20 Directorio delimitado en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_Toc213895007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F7A705" w14:textId="7E6E9CDD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5008" w:history="1">
        <w:r w:rsidRPr="00603F87">
          <w:rPr>
            <w:rStyle w:val="Hipervnculo"/>
            <w:noProof/>
          </w:rPr>
          <w:t>Ilustración 21 Habilitar SSL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_Toc213895008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CF5836" w14:textId="23030A0F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5009" w:history="1">
        <w:r w:rsidRPr="00603F87">
          <w:rPr>
            <w:rStyle w:val="Hipervnculo"/>
            <w:noProof/>
          </w:rPr>
          <w:t>Ilustración 22 Archivo por defecto de ssl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_Toc213895009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77F0F2" w14:textId="5C45F7A0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5010" w:history="1">
        <w:r w:rsidRPr="00603F87">
          <w:rPr>
            <w:rStyle w:val="Hipervnculo"/>
            <w:noProof/>
          </w:rPr>
          <w:t>Ilustración 23 Copiar el archivo por defecto SSL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_Toc213895010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63723F" w14:textId="55CC01C2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5011" w:history="1">
        <w:r w:rsidRPr="00603F87">
          <w:rPr>
            <w:rStyle w:val="Hipervnculo"/>
            <w:noProof/>
          </w:rPr>
          <w:t>Ilustración 24 Virtual host con ssl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_Toc213895011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2297F4" w14:textId="6D8FF6B7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5012" w:history="1">
        <w:r w:rsidRPr="00603F87">
          <w:rPr>
            <w:rStyle w:val="Hipervnculo"/>
            <w:noProof/>
          </w:rPr>
          <w:t>Ilustración 25 Habilitar archivo SSL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_Toc213895012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2C46E8" w14:textId="5095D7FB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5013" w:history="1">
        <w:r w:rsidRPr="00603F87">
          <w:rPr>
            <w:rStyle w:val="Hipervnculo"/>
            <w:noProof/>
          </w:rPr>
          <w:t>Ilustración 26 Acceder a la web via HTTPS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_Toc213895013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A8EEE6" w14:textId="47E0E830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5014" w:history="1">
        <w:r w:rsidRPr="00603F87">
          <w:rPr>
            <w:rStyle w:val="Hipervnculo"/>
            <w:noProof/>
          </w:rPr>
          <w:t>Ilustración 27 Web con ssl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_Toc213895014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E1C560" w14:textId="7F526BC7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5015" w:history="1">
        <w:r w:rsidRPr="00603F87">
          <w:rPr>
            <w:rStyle w:val="Hipervnculo"/>
            <w:noProof/>
          </w:rPr>
          <w:t>Ilustración 28 Archivos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_Toc213895015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5DA2DC" w14:textId="7B4FBE4A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5016" w:history="1">
        <w:r w:rsidRPr="00603F87">
          <w:rPr>
            <w:rStyle w:val="Hipervnculo"/>
            <w:noProof/>
          </w:rPr>
          <w:t>Ilustración 29 Rotar 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_Toc213895016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3D8121" w14:textId="79FFBC98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5017" w:history="1">
        <w:r w:rsidRPr="00603F87">
          <w:rPr>
            <w:rStyle w:val="Hipervnculo"/>
            <w:noProof/>
          </w:rPr>
          <w:t>Ilustración 30 Comprobacion de los virtual host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_Toc213895017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E8F9319" w14:textId="217690FB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5018" w:history="1">
        <w:r w:rsidRPr="00603F87">
          <w:rPr>
            <w:rStyle w:val="Hipervnculo"/>
            <w:noProof/>
          </w:rPr>
          <w:t>Ilustración 31 No limitado vía http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_Toc213895018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50B0430" w14:textId="37183280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5019" w:history="1">
        <w:r w:rsidRPr="00603F87">
          <w:rPr>
            <w:rStyle w:val="Hipervnculo"/>
            <w:noProof/>
          </w:rPr>
          <w:t>Ilustración 32 Limitado vía http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_Toc213895019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2ACAB09" w14:textId="23C1E62F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5020" w:history="1">
        <w:r w:rsidRPr="00603F87">
          <w:rPr>
            <w:rStyle w:val="Hipervnculo"/>
            <w:noProof/>
          </w:rPr>
          <w:t>Ilustración 33 No limitado vía https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_Toc213895020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52A4D03" w14:textId="37CEFDE1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5021" w:history="1">
        <w:r w:rsidRPr="00603F87">
          <w:rPr>
            <w:rStyle w:val="Hipervnculo"/>
            <w:noProof/>
          </w:rPr>
          <w:t>Ilustración 34 Limitado vía https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_Toc213895021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2D956A3" w14:textId="4B769F34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5022" w:history="1">
        <w:r w:rsidRPr="00603F87">
          <w:rPr>
            <w:rStyle w:val="Hipervnculo"/>
            <w:noProof/>
          </w:rPr>
          <w:t>Ilustración 35 Archivos .log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_Toc213895022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DD9072" w14:textId="759D6D14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5023" w:history="1">
        <w:r w:rsidRPr="00603F87">
          <w:rPr>
            <w:rStyle w:val="Hipervnculo"/>
            <w:noProof/>
          </w:rPr>
          <w:t>Ilustración 36 Logs de accesos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_Toc213895023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FB282D" w14:textId="3312F9D4" w:rsidR="00137D26" w:rsidRDefault="00137D26">
      <w:pPr>
        <w:pStyle w:val="Tabladeilustracion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895024" w:history="1">
        <w:r w:rsidRPr="00603F87">
          <w:rPr>
            <w:rStyle w:val="Hipervnculo"/>
            <w:noProof/>
          </w:rPr>
          <w:t>Ilustración 37 Comprobar logrotate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_Toc213895024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A3E1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3CD3CFF" w14:textId="5A411A1E" w:rsidR="003A111D" w:rsidRDefault="00137D26" w:rsidP="00B768DA">
      <w:pPr>
        <w:pStyle w:val="NormalJustificado"/>
      </w:pPr>
      <w:r>
        <w:fldChar w:fldCharType="end"/>
      </w:r>
      <w:r w:rsidR="003A111D">
        <w:br w:type="page"/>
      </w:r>
    </w:p>
    <w:p w14:paraId="3709FCA6" w14:textId="77777777" w:rsidR="00C1112C" w:rsidRDefault="00C1112C" w:rsidP="003A111D">
      <w:pPr>
        <w:pStyle w:val="NormalJustificado"/>
        <w:sectPr w:rsidR="00C1112C" w:rsidSect="00B615C5">
          <w:headerReference w:type="default" r:id="rId10"/>
          <w:footerReference w:type="default" r:id="rId11"/>
          <w:pgSz w:w="11906" w:h="16838"/>
          <w:pgMar w:top="1418" w:right="1701" w:bottom="1418" w:left="1701" w:header="709" w:footer="709" w:gutter="0"/>
          <w:pgNumType w:start="0"/>
          <w:cols w:space="708"/>
          <w:titlePg/>
          <w:docGrid w:linePitch="360"/>
        </w:sectPr>
      </w:pPr>
    </w:p>
    <w:p w14:paraId="1B5240B0" w14:textId="01C04BC5" w:rsidR="00B768DA" w:rsidRDefault="00967A37" w:rsidP="00967A37">
      <w:pPr>
        <w:pStyle w:val="Ttulo1"/>
      </w:pPr>
      <w:bookmarkStart w:id="0" w:name="_Toc213894937"/>
      <w:r>
        <w:lastRenderedPageBreak/>
        <w:t>Virtual host basado en nombre</w:t>
      </w:r>
      <w:bookmarkEnd w:id="0"/>
    </w:p>
    <w:p w14:paraId="5CBFA3A1" w14:textId="77777777" w:rsidR="00834386" w:rsidRDefault="00834386" w:rsidP="00834386"/>
    <w:p w14:paraId="5F49F6FF" w14:textId="75C17134" w:rsidR="00834386" w:rsidRDefault="00834386" w:rsidP="00834386">
      <w:pPr>
        <w:pStyle w:val="Ttulo2"/>
      </w:pPr>
      <w:bookmarkStart w:id="1" w:name="_Toc213894938"/>
      <w:r>
        <w:t>Creo el archivo .</w:t>
      </w:r>
      <w:proofErr w:type="spellStart"/>
      <w:r>
        <w:t>conf</w:t>
      </w:r>
      <w:bookmarkEnd w:id="1"/>
      <w:proofErr w:type="spellEnd"/>
    </w:p>
    <w:p w14:paraId="37DFDC37" w14:textId="7663A596" w:rsidR="00A752CC" w:rsidRPr="00834386" w:rsidRDefault="00A752CC" w:rsidP="00834386">
      <w:r>
        <w:t xml:space="preserve">Primero creo el archivo de </w:t>
      </w:r>
      <w:r w:rsidR="006273BD">
        <w:t>configuración (</w:t>
      </w:r>
      <w:r>
        <w:t>hago una copia del archivo por defecto para editarlo)</w:t>
      </w:r>
    </w:p>
    <w:p w14:paraId="633B9B5F" w14:textId="77777777" w:rsidR="00A752CC" w:rsidRDefault="00967A37" w:rsidP="00A752CC">
      <w:pPr>
        <w:keepNext/>
      </w:pPr>
      <w:r w:rsidRPr="00967A37">
        <w:drawing>
          <wp:inline distT="0" distB="0" distL="0" distR="0" wp14:anchorId="65579E4A" wp14:editId="1A8E3C6B">
            <wp:extent cx="5400040" cy="2987040"/>
            <wp:effectExtent l="0" t="0" r="0" b="3810"/>
            <wp:docPr id="385367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67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3E4A" w14:textId="02C4441D" w:rsidR="00967A37" w:rsidRDefault="00A752CC" w:rsidP="00A752CC">
      <w:pPr>
        <w:pStyle w:val="Descripcin"/>
        <w:jc w:val="left"/>
      </w:pPr>
      <w:bookmarkStart w:id="2" w:name="_Toc213894988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1</w:t>
      </w:r>
      <w:r>
        <w:fldChar w:fldCharType="end"/>
      </w:r>
      <w:r>
        <w:t xml:space="preserve"> Creación de archivo</w:t>
      </w:r>
      <w:bookmarkEnd w:id="2"/>
    </w:p>
    <w:p w14:paraId="1FE09638" w14:textId="77777777" w:rsidR="006273BD" w:rsidRDefault="006273BD" w:rsidP="006273BD"/>
    <w:p w14:paraId="5610CB68" w14:textId="5CDD7A33" w:rsidR="006273BD" w:rsidRDefault="008F12DE" w:rsidP="008F12DE">
      <w:pPr>
        <w:pStyle w:val="Ttulo2"/>
      </w:pPr>
      <w:bookmarkStart w:id="3" w:name="_Toc213894939"/>
      <w:r>
        <w:t>Edito el archivo de configuración</w:t>
      </w:r>
      <w:bookmarkEnd w:id="3"/>
    </w:p>
    <w:p w14:paraId="237E63CF" w14:textId="77777777" w:rsidR="008F12DE" w:rsidRDefault="008F12DE" w:rsidP="008F12DE">
      <w:r>
        <w:t xml:space="preserve">Aquí edito el archivo de configuración </w:t>
      </w:r>
      <w:r>
        <w:rPr>
          <w:b/>
          <w:bCs/>
        </w:rPr>
        <w:t xml:space="preserve">UD2T2-AM-daw02.conf </w:t>
      </w:r>
      <w:r>
        <w:t>para añadir las directivas que permiten crear el virtual host basado en nombre</w:t>
      </w:r>
    </w:p>
    <w:p w14:paraId="6F292ABD" w14:textId="77777777" w:rsidR="008F12DE" w:rsidRDefault="008F12DE" w:rsidP="008F12DE">
      <w:pPr>
        <w:keepNext/>
      </w:pPr>
      <w:r>
        <w:br/>
      </w:r>
      <w:r w:rsidRPr="008F12DE">
        <w:drawing>
          <wp:inline distT="0" distB="0" distL="0" distR="0" wp14:anchorId="3DE8983E" wp14:editId="3AA9CCED">
            <wp:extent cx="5400040" cy="2040255"/>
            <wp:effectExtent l="0" t="0" r="0" b="0"/>
            <wp:docPr id="109162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2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CAC1" w14:textId="41FC40D3" w:rsidR="008F12DE" w:rsidRDefault="008F12DE" w:rsidP="008F12DE">
      <w:pPr>
        <w:pStyle w:val="Descripcin"/>
        <w:jc w:val="left"/>
      </w:pPr>
      <w:bookmarkStart w:id="4" w:name="_Toc21389498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2</w:t>
      </w:r>
      <w:r>
        <w:fldChar w:fldCharType="end"/>
      </w:r>
      <w:r>
        <w:t xml:space="preserve"> Editar archivo configuración</w:t>
      </w:r>
      <w:bookmarkEnd w:id="4"/>
    </w:p>
    <w:p w14:paraId="624B5251" w14:textId="7EA1D50C" w:rsidR="008F12DE" w:rsidRDefault="008F12DE">
      <w:r>
        <w:br w:type="page"/>
      </w:r>
    </w:p>
    <w:p w14:paraId="21773595" w14:textId="0A49F54E" w:rsidR="008F12DE" w:rsidRPr="008F12DE" w:rsidRDefault="008F12DE" w:rsidP="008F12DE">
      <w:pPr>
        <w:pStyle w:val="Ttulo2"/>
      </w:pPr>
      <w:bookmarkStart w:id="5" w:name="_Toc213894940"/>
      <w:r>
        <w:lastRenderedPageBreak/>
        <w:t>Creación de la carpeta</w:t>
      </w:r>
      <w:bookmarkEnd w:id="5"/>
    </w:p>
    <w:p w14:paraId="10FC2678" w14:textId="0DD18FFB" w:rsidR="008F12DE" w:rsidRDefault="008F12DE" w:rsidP="008F12DE">
      <w:pPr>
        <w:rPr>
          <w:b/>
          <w:bCs/>
        </w:rPr>
      </w:pPr>
      <w:r>
        <w:t xml:space="preserve">Creo la carpeta donde se alojará la web de mi virtual host en </w:t>
      </w:r>
      <w:r>
        <w:rPr>
          <w:b/>
          <w:bCs/>
        </w:rPr>
        <w:t>/</w:t>
      </w:r>
      <w:proofErr w:type="spellStart"/>
      <w:r>
        <w:rPr>
          <w:b/>
          <w:bCs/>
        </w:rPr>
        <w:t>var</w:t>
      </w:r>
      <w:proofErr w:type="spellEnd"/>
      <w:r>
        <w:rPr>
          <w:b/>
          <w:bCs/>
        </w:rPr>
        <w:t>/www/</w:t>
      </w:r>
    </w:p>
    <w:p w14:paraId="48954223" w14:textId="77777777" w:rsidR="008F12DE" w:rsidRDefault="008F12DE" w:rsidP="008F12DE">
      <w:pPr>
        <w:keepNext/>
      </w:pPr>
      <w:r w:rsidRPr="008F12DE">
        <w:rPr>
          <w:b/>
          <w:bCs/>
        </w:rPr>
        <w:drawing>
          <wp:inline distT="0" distB="0" distL="0" distR="0" wp14:anchorId="0DB17245" wp14:editId="6B797969">
            <wp:extent cx="4563112" cy="466790"/>
            <wp:effectExtent l="0" t="0" r="8890" b="9525"/>
            <wp:docPr id="819204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04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66F7" w14:textId="3FE05BC8" w:rsidR="008F12DE" w:rsidRDefault="008F12DE" w:rsidP="008F12DE">
      <w:pPr>
        <w:pStyle w:val="Descripcin"/>
        <w:jc w:val="left"/>
      </w:pPr>
      <w:bookmarkStart w:id="6" w:name="_Toc213894990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3</w:t>
      </w:r>
      <w:r>
        <w:fldChar w:fldCharType="end"/>
      </w:r>
      <w:r>
        <w:t xml:space="preserve"> Crear la carpeta</w:t>
      </w:r>
      <w:bookmarkEnd w:id="6"/>
    </w:p>
    <w:p w14:paraId="510A8838" w14:textId="77777777" w:rsidR="008F12DE" w:rsidRDefault="008F12DE" w:rsidP="008F12DE"/>
    <w:p w14:paraId="7B63CB72" w14:textId="0F714081" w:rsidR="008F12DE" w:rsidRDefault="008F12DE" w:rsidP="008F12DE">
      <w:pPr>
        <w:pStyle w:val="Ttulo2"/>
      </w:pPr>
      <w:bookmarkStart w:id="7" w:name="_Toc213894941"/>
      <w:r>
        <w:t>Habilitar el virtual host</w:t>
      </w:r>
      <w:bookmarkEnd w:id="7"/>
    </w:p>
    <w:p w14:paraId="10183B59" w14:textId="77777777" w:rsidR="008F12DE" w:rsidRDefault="008F12DE" w:rsidP="008F12DE">
      <w:pPr>
        <w:keepNext/>
      </w:pPr>
      <w:r>
        <w:t xml:space="preserve">Ahora tengo que habilitar el virtual host en apache, para habilitarlo uso el comando </w:t>
      </w:r>
      <w:r>
        <w:rPr>
          <w:b/>
          <w:bCs/>
        </w:rPr>
        <w:t xml:space="preserve">a2ensite </w:t>
      </w:r>
      <w:r>
        <w:t>y el nombre de mi archivo y finalmente para aplicar los cambios reinicio el servicio de apache.</w:t>
      </w:r>
      <w:r>
        <w:br/>
      </w:r>
      <w:r>
        <w:br/>
      </w:r>
      <w:r w:rsidRPr="008F12DE">
        <w:drawing>
          <wp:inline distT="0" distB="0" distL="0" distR="0" wp14:anchorId="6CCA6809" wp14:editId="2C0609B9">
            <wp:extent cx="4677428" cy="1209844"/>
            <wp:effectExtent l="0" t="0" r="8890" b="9525"/>
            <wp:docPr id="2135758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588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5E7E" w14:textId="446E9603" w:rsidR="008F12DE" w:rsidRDefault="008F12DE" w:rsidP="008F12DE">
      <w:pPr>
        <w:pStyle w:val="Descripcin"/>
        <w:jc w:val="left"/>
      </w:pPr>
      <w:bookmarkStart w:id="8" w:name="_Toc213894991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4</w:t>
      </w:r>
      <w:r>
        <w:fldChar w:fldCharType="end"/>
      </w:r>
      <w:r>
        <w:t xml:space="preserve"> Habilitar virtual host</w:t>
      </w:r>
      <w:bookmarkEnd w:id="8"/>
    </w:p>
    <w:p w14:paraId="7B5A59E6" w14:textId="5437CABC" w:rsidR="008F12DE" w:rsidRDefault="008F12DE">
      <w:r>
        <w:br w:type="page"/>
      </w:r>
    </w:p>
    <w:p w14:paraId="7B6963A3" w14:textId="5AA2E746" w:rsidR="008F12DE" w:rsidRDefault="008F12DE" w:rsidP="008F12DE">
      <w:pPr>
        <w:pStyle w:val="Ttulo1"/>
      </w:pPr>
      <w:bookmarkStart w:id="9" w:name="_Toc213894942"/>
      <w:r>
        <w:lastRenderedPageBreak/>
        <w:t>Hacer accesible el virtual host</w:t>
      </w:r>
      <w:bookmarkEnd w:id="9"/>
    </w:p>
    <w:p w14:paraId="34FBD40D" w14:textId="13B7BB7B" w:rsidR="008F12DE" w:rsidRDefault="006638B4" w:rsidP="006638B4">
      <w:pPr>
        <w:pStyle w:val="Ttulo2"/>
      </w:pPr>
      <w:bookmarkStart w:id="10" w:name="_Toc213894943"/>
      <w:r>
        <w:t>Editar el archivo de hosts</w:t>
      </w:r>
      <w:bookmarkEnd w:id="10"/>
    </w:p>
    <w:p w14:paraId="536080CA" w14:textId="08896339" w:rsidR="006638B4" w:rsidRDefault="006638B4" w:rsidP="006638B4">
      <w:pPr>
        <w:rPr>
          <w:b/>
          <w:bCs/>
        </w:rPr>
      </w:pPr>
      <w:r>
        <w:t xml:space="preserve">Para hacer accesible a internet las </w:t>
      </w:r>
      <w:proofErr w:type="spellStart"/>
      <w:r>
        <w:t>url</w:t>
      </w:r>
      <w:proofErr w:type="spellEnd"/>
      <w:r>
        <w:t xml:space="preserve"> </w:t>
      </w:r>
      <w:r w:rsidRPr="006638B4">
        <w:rPr>
          <w:b/>
          <w:bCs/>
        </w:rPr>
        <w:t>www.UD2T2-</w:t>
      </w:r>
      <w:r>
        <w:rPr>
          <w:b/>
          <w:bCs/>
        </w:rPr>
        <w:t>AM</w:t>
      </w:r>
      <w:r w:rsidRPr="006638B4">
        <w:rPr>
          <w:b/>
          <w:bCs/>
        </w:rPr>
        <w:t>-daw02.local y UD2T2-</w:t>
      </w:r>
      <w:r>
        <w:rPr>
          <w:b/>
          <w:bCs/>
        </w:rPr>
        <w:t>AM</w:t>
      </w:r>
      <w:r w:rsidRPr="006638B4">
        <w:rPr>
          <w:b/>
          <w:bCs/>
        </w:rPr>
        <w:t>-daw02.local</w:t>
      </w:r>
      <w:r>
        <w:rPr>
          <w:b/>
          <w:bCs/>
        </w:rPr>
        <w:t xml:space="preserve"> </w:t>
      </w:r>
      <w:r w:rsidRPr="00495735">
        <w:t xml:space="preserve">hay que editar el archivo </w:t>
      </w:r>
      <w:r>
        <w:rPr>
          <w:b/>
          <w:bCs/>
        </w:rPr>
        <w:t>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/hosts</w:t>
      </w:r>
    </w:p>
    <w:p w14:paraId="666B0F97" w14:textId="621A4262" w:rsidR="00495735" w:rsidRDefault="00495735" w:rsidP="006638B4">
      <w:pPr>
        <w:rPr>
          <w:b/>
          <w:bCs/>
        </w:rPr>
      </w:pPr>
    </w:p>
    <w:p w14:paraId="5D4A5EE7" w14:textId="6CF57722" w:rsidR="00495735" w:rsidRDefault="00495735" w:rsidP="00495735">
      <w:pPr>
        <w:keepNext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E83369" wp14:editId="0BF54CD8">
                <wp:simplePos x="0" y="0"/>
                <wp:positionH relativeFrom="margin">
                  <wp:align>left</wp:align>
                </wp:positionH>
                <wp:positionV relativeFrom="paragraph">
                  <wp:posOffset>498475</wp:posOffset>
                </wp:positionV>
                <wp:extent cx="4705350" cy="228600"/>
                <wp:effectExtent l="19050" t="19050" r="19050" b="19050"/>
                <wp:wrapNone/>
                <wp:docPr id="34645198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0" cy="2286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938F2E" id="Rectángulo 1" o:spid="_x0000_s1026" style="position:absolute;margin-left:0;margin-top:39.25pt;width:370.5pt;height:18pt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" filled="f" strokecolor="#c00000" strokeweight="3pt">
                <w10:wrap anchorx="margin"/>
              </v:rect>
            </w:pict>
          </mc:Fallback>
        </mc:AlternateContent>
      </w:r>
      <w:r w:rsidRPr="00495735">
        <w:rPr>
          <w:b/>
          <w:bCs/>
        </w:rPr>
        <w:drawing>
          <wp:inline distT="0" distB="0" distL="0" distR="0" wp14:anchorId="18B04F04" wp14:editId="7871C56C">
            <wp:extent cx="5400040" cy="2253615"/>
            <wp:effectExtent l="0" t="0" r="0" b="0"/>
            <wp:docPr id="1979327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277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9961" w14:textId="093CCB9B" w:rsidR="00495735" w:rsidRDefault="00495735" w:rsidP="00495735">
      <w:pPr>
        <w:pStyle w:val="Descripcin"/>
        <w:jc w:val="left"/>
        <w:rPr>
          <w:b w:val="0"/>
          <w:bCs/>
        </w:rPr>
      </w:pPr>
      <w:bookmarkStart w:id="11" w:name="_Toc213894992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5</w:t>
      </w:r>
      <w:r>
        <w:fldChar w:fldCharType="end"/>
      </w:r>
      <w:r>
        <w:t xml:space="preserve"> Archivo hosts modificado</w:t>
      </w:r>
      <w:bookmarkEnd w:id="11"/>
    </w:p>
    <w:p w14:paraId="5CB2AB10" w14:textId="5101EECA" w:rsidR="006638B4" w:rsidRDefault="00495735" w:rsidP="006638B4">
      <w:r>
        <w:t xml:space="preserve">La línea </w:t>
      </w:r>
      <w:r>
        <w:rPr>
          <w:b/>
          <w:bCs/>
        </w:rPr>
        <w:t xml:space="preserve">127.0.01 UD2T2-AM-daw02.local </w:t>
      </w:r>
      <w:hyperlink r:id="rId17" w:history="1">
        <w:r w:rsidRPr="00301880">
          <w:rPr>
            <w:rStyle w:val="Hipervnculo"/>
            <w:b/>
            <w:bCs/>
          </w:rPr>
          <w:t>www.UD2T2-AM-daw02.local</w:t>
        </w:r>
      </w:hyperlink>
      <w:r>
        <w:rPr>
          <w:b/>
          <w:bCs/>
        </w:rPr>
        <w:t xml:space="preserve"> </w:t>
      </w:r>
      <w:r>
        <w:t>hace que mi ordenador reconozca a nivel de DNS esos dominios que se resolverían en mi web en localhost</w:t>
      </w:r>
    </w:p>
    <w:p w14:paraId="7B6DC809" w14:textId="77777777" w:rsidR="00495735" w:rsidRDefault="00495735" w:rsidP="006638B4"/>
    <w:p w14:paraId="3FE95F52" w14:textId="692180FE" w:rsidR="00495735" w:rsidRDefault="00B470A5" w:rsidP="00B470A5">
      <w:pPr>
        <w:pStyle w:val="Ttulo2"/>
      </w:pPr>
      <w:bookmarkStart w:id="12" w:name="_Toc213894944"/>
      <w:r>
        <w:t>Editar el archivo de configuración</w:t>
      </w:r>
      <w:bookmarkEnd w:id="12"/>
    </w:p>
    <w:p w14:paraId="2C11B910" w14:textId="471438FA" w:rsidR="00B470A5" w:rsidRDefault="00B470A5" w:rsidP="00B470A5">
      <w:r>
        <w:t xml:space="preserve">Para que cuando me meta a </w:t>
      </w:r>
      <w:r w:rsidRPr="00B470A5">
        <w:rPr>
          <w:b/>
          <w:bCs/>
        </w:rPr>
        <w:t>UD2T2-AM-daw02.local</w:t>
      </w:r>
      <w:r>
        <w:t xml:space="preserve"> me lleve a mi web tengo que editar mi archivo de configuración con los nuevos alias (que acaben </w:t>
      </w:r>
      <w:proofErr w:type="gramStart"/>
      <w:r>
        <w:t>en .local</w:t>
      </w:r>
      <w:proofErr w:type="gramEnd"/>
      <w:r>
        <w:t>)</w:t>
      </w:r>
    </w:p>
    <w:p w14:paraId="310E0BA8" w14:textId="77777777" w:rsidR="00B470A5" w:rsidRDefault="00B470A5" w:rsidP="00B470A5">
      <w:pPr>
        <w:keepNext/>
      </w:pPr>
      <w:r w:rsidRPr="00B470A5">
        <w:drawing>
          <wp:inline distT="0" distB="0" distL="0" distR="0" wp14:anchorId="05D55163" wp14:editId="639FFE88">
            <wp:extent cx="5296639" cy="1991003"/>
            <wp:effectExtent l="0" t="0" r="0" b="9525"/>
            <wp:docPr id="1447699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99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C254" w14:textId="7CC0E55F" w:rsidR="00B470A5" w:rsidRDefault="00B470A5" w:rsidP="00B470A5">
      <w:pPr>
        <w:pStyle w:val="Descripcin"/>
        <w:jc w:val="left"/>
      </w:pPr>
      <w:bookmarkStart w:id="13" w:name="_Toc21389499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6</w:t>
      </w:r>
      <w:r>
        <w:fldChar w:fldCharType="end"/>
      </w:r>
      <w:r>
        <w:t xml:space="preserve"> Modificar virtual host</w:t>
      </w:r>
      <w:bookmarkEnd w:id="13"/>
    </w:p>
    <w:p w14:paraId="7369DA6A" w14:textId="337622E7" w:rsidR="00B470A5" w:rsidRPr="00B470A5" w:rsidRDefault="00B470A5">
      <w:pPr>
        <w:rPr>
          <w:b/>
          <w:bCs/>
        </w:rPr>
      </w:pPr>
      <w:r>
        <w:t xml:space="preserve">Después de editar el archivo hay que reiniciar el servicio de apache con </w:t>
      </w: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restart</w:t>
      </w:r>
      <w:proofErr w:type="spellEnd"/>
      <w:r>
        <w:rPr>
          <w:b/>
          <w:bCs/>
        </w:rPr>
        <w:t xml:space="preserve"> apache2</w:t>
      </w:r>
    </w:p>
    <w:p w14:paraId="26D64317" w14:textId="77777777" w:rsidR="00B470A5" w:rsidRPr="00B470A5" w:rsidRDefault="00B470A5" w:rsidP="00B470A5"/>
    <w:p w14:paraId="7C53F303" w14:textId="77777777" w:rsidR="006638B4" w:rsidRPr="006638B4" w:rsidRDefault="006638B4" w:rsidP="006638B4">
      <w:pPr>
        <w:rPr>
          <w:b/>
          <w:bCs/>
        </w:rPr>
      </w:pPr>
    </w:p>
    <w:p w14:paraId="3AA51939" w14:textId="3E8C6EE3" w:rsidR="006638B4" w:rsidRDefault="006638B4" w:rsidP="00B470A5">
      <w:pPr>
        <w:pStyle w:val="Ttulo2"/>
      </w:pPr>
      <w:r>
        <w:t xml:space="preserve"> </w:t>
      </w:r>
      <w:bookmarkStart w:id="14" w:name="_Toc213894945"/>
      <w:r w:rsidR="00B470A5">
        <w:t>Comprobar las webs</w:t>
      </w:r>
      <w:bookmarkEnd w:id="14"/>
    </w:p>
    <w:p w14:paraId="43A58148" w14:textId="51EE39B6" w:rsidR="00B470A5" w:rsidRDefault="00B470A5" w:rsidP="00B470A5">
      <w:r>
        <w:t>Ahora comprobamos que todo lo que hemos configurado funcione metiendo nos a las url:</w:t>
      </w:r>
    </w:p>
    <w:p w14:paraId="424FA62C" w14:textId="1BD82F01" w:rsidR="00B470A5" w:rsidRDefault="00B470A5" w:rsidP="00B470A5">
      <w:hyperlink r:id="rId19" w:history="1">
        <w:r w:rsidRPr="00301880">
          <w:rPr>
            <w:rStyle w:val="Hipervnculo"/>
          </w:rPr>
          <w:t>http://ud2t2-am-daw02.local/</w:t>
        </w:r>
      </w:hyperlink>
      <w:r>
        <w:t xml:space="preserve"> y </w:t>
      </w:r>
      <w:hyperlink r:id="rId20" w:history="1">
        <w:r w:rsidRPr="00301880">
          <w:rPr>
            <w:rStyle w:val="Hipervnculo"/>
          </w:rPr>
          <w:t>http://www.ud2t2-am-daw02.local/</w:t>
        </w:r>
      </w:hyperlink>
    </w:p>
    <w:p w14:paraId="63E3E0B2" w14:textId="77777777" w:rsidR="00B470A5" w:rsidRDefault="00B470A5" w:rsidP="00B470A5"/>
    <w:p w14:paraId="5A78D473" w14:textId="77777777" w:rsidR="00B470A5" w:rsidRDefault="00B470A5" w:rsidP="00B470A5">
      <w:pPr>
        <w:keepNext/>
      </w:pPr>
      <w:r w:rsidRPr="00B470A5">
        <w:drawing>
          <wp:inline distT="0" distB="0" distL="0" distR="0" wp14:anchorId="3B0CB67B" wp14:editId="5805CFD5">
            <wp:extent cx="5400040" cy="2332355"/>
            <wp:effectExtent l="0" t="0" r="0" b="0"/>
            <wp:docPr id="1453993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939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FAFE" w14:textId="585330D8" w:rsidR="00B470A5" w:rsidRDefault="00B470A5" w:rsidP="00B470A5">
      <w:pPr>
        <w:pStyle w:val="Descripcin"/>
        <w:jc w:val="left"/>
      </w:pPr>
      <w:bookmarkStart w:id="15" w:name="_Toc21389499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7</w:t>
      </w:r>
      <w:r>
        <w:fldChar w:fldCharType="end"/>
      </w:r>
      <w:r>
        <w:t xml:space="preserve"> Alias ud2t2-am</w:t>
      </w:r>
      <w:bookmarkEnd w:id="15"/>
    </w:p>
    <w:p w14:paraId="5B306FF3" w14:textId="77777777" w:rsidR="00B470A5" w:rsidRDefault="00B470A5" w:rsidP="00B470A5"/>
    <w:p w14:paraId="7A4FAF41" w14:textId="77777777" w:rsidR="005D472F" w:rsidRDefault="005D472F" w:rsidP="005D472F">
      <w:pPr>
        <w:keepNext/>
      </w:pPr>
      <w:r w:rsidRPr="005D472F">
        <w:drawing>
          <wp:inline distT="0" distB="0" distL="0" distR="0" wp14:anchorId="36DCA766" wp14:editId="35532473">
            <wp:extent cx="5400040" cy="2109470"/>
            <wp:effectExtent l="0" t="0" r="0" b="5080"/>
            <wp:docPr id="572962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621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81AA" w14:textId="4FB3F9E7" w:rsidR="00B470A5" w:rsidRDefault="005D472F" w:rsidP="005D472F">
      <w:pPr>
        <w:pStyle w:val="Descripcin"/>
        <w:jc w:val="left"/>
      </w:pPr>
      <w:bookmarkStart w:id="16" w:name="_Toc21389499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8</w:t>
      </w:r>
      <w:r>
        <w:fldChar w:fldCharType="end"/>
      </w:r>
      <w:r>
        <w:t xml:space="preserve"> Alias </w:t>
      </w:r>
      <w:hyperlink r:id="rId23" w:history="1">
        <w:r w:rsidRPr="00301880">
          <w:rPr>
            <w:rStyle w:val="Hipervnculo"/>
          </w:rPr>
          <w:t>www.ud2t2-am</w:t>
        </w:r>
        <w:bookmarkEnd w:id="16"/>
      </w:hyperlink>
    </w:p>
    <w:p w14:paraId="09372E33" w14:textId="77777777" w:rsidR="005D472F" w:rsidRDefault="005D472F" w:rsidP="005D472F"/>
    <w:p w14:paraId="28EC4EAA" w14:textId="203BF4CF" w:rsidR="005D472F" w:rsidRDefault="005D472F" w:rsidP="005D472F">
      <w:r>
        <w:t>Ambas funcionan correctamente</w:t>
      </w:r>
    </w:p>
    <w:p w14:paraId="372B672A" w14:textId="77777777" w:rsidR="005D472F" w:rsidRDefault="005D472F">
      <w:r>
        <w:br w:type="page"/>
      </w:r>
    </w:p>
    <w:p w14:paraId="791470E5" w14:textId="6F63EBE7" w:rsidR="005D472F" w:rsidRDefault="00205AC2" w:rsidP="00205AC2">
      <w:pPr>
        <w:pStyle w:val="Ttulo1"/>
      </w:pPr>
      <w:bookmarkStart w:id="17" w:name="_Toc213894946"/>
      <w:r>
        <w:lastRenderedPageBreak/>
        <w:t>Configurar tipo mime</w:t>
      </w:r>
      <w:bookmarkEnd w:id="17"/>
    </w:p>
    <w:p w14:paraId="1BAA982E" w14:textId="258009E5" w:rsidR="00205AC2" w:rsidRDefault="00205AC2" w:rsidP="00205AC2"/>
    <w:p w14:paraId="279FA6EB" w14:textId="51A56450" w:rsidR="00205AC2" w:rsidRDefault="00205AC2" w:rsidP="00205AC2">
      <w:pPr>
        <w:pStyle w:val="Ttulo2"/>
      </w:pPr>
      <w:bookmarkStart w:id="18" w:name="_Toc213894947"/>
      <w:r>
        <w:t>Añadir el archivo a videos</w:t>
      </w:r>
      <w:bookmarkEnd w:id="18"/>
    </w:p>
    <w:p w14:paraId="76B3DA0D" w14:textId="43CA6FB0" w:rsidR="00205AC2" w:rsidRDefault="00205AC2" w:rsidP="00205AC2">
      <w:r>
        <w:t xml:space="preserve">Primero para añadir </w:t>
      </w:r>
      <w:proofErr w:type="spellStart"/>
      <w:r w:rsidRPr="00205AC2">
        <w:rPr>
          <w:b/>
          <w:bCs/>
        </w:rPr>
        <w:t>Entrada.flv</w:t>
      </w:r>
      <w:proofErr w:type="spellEnd"/>
      <w:r>
        <w:t xml:space="preserve"> a videos tengo que crear la carpeta videos dentro del directorio del virtual host y luego mover el video a videos</w:t>
      </w:r>
    </w:p>
    <w:p w14:paraId="471B3E9D" w14:textId="77777777" w:rsidR="00205AC2" w:rsidRDefault="00205AC2" w:rsidP="00205AC2"/>
    <w:p w14:paraId="0FD464A8" w14:textId="77777777" w:rsidR="00205AC2" w:rsidRDefault="00205AC2" w:rsidP="00205AC2">
      <w:pPr>
        <w:keepNext/>
      </w:pPr>
      <w:r w:rsidRPr="00205AC2">
        <w:drawing>
          <wp:inline distT="0" distB="0" distL="0" distR="0" wp14:anchorId="0CC5711F" wp14:editId="7D6CFD1A">
            <wp:extent cx="5823388" cy="786130"/>
            <wp:effectExtent l="0" t="0" r="6350" b="0"/>
            <wp:docPr id="520420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202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176" cy="78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336F" w14:textId="3419A8F5" w:rsidR="00205AC2" w:rsidRDefault="00205AC2" w:rsidP="00205AC2">
      <w:pPr>
        <w:pStyle w:val="Descripcin"/>
        <w:jc w:val="left"/>
      </w:pPr>
      <w:bookmarkStart w:id="19" w:name="_Toc21389499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9</w:t>
      </w:r>
      <w:r>
        <w:fldChar w:fldCharType="end"/>
      </w:r>
      <w:r>
        <w:t xml:space="preserve"> </w:t>
      </w:r>
      <w:proofErr w:type="spellStart"/>
      <w:r>
        <w:t>Entrada.flv</w:t>
      </w:r>
      <w:bookmarkEnd w:id="19"/>
      <w:proofErr w:type="spellEnd"/>
    </w:p>
    <w:p w14:paraId="36643A22" w14:textId="77777777" w:rsidR="00205AC2" w:rsidRDefault="00205AC2" w:rsidP="00205AC2"/>
    <w:p w14:paraId="13704454" w14:textId="77777777" w:rsidR="00205AC2" w:rsidRDefault="00205AC2" w:rsidP="00205AC2"/>
    <w:p w14:paraId="197CFDD0" w14:textId="2C88CC16" w:rsidR="00205AC2" w:rsidRDefault="00205AC2" w:rsidP="00205AC2">
      <w:pPr>
        <w:pStyle w:val="Ttulo2"/>
      </w:pPr>
      <w:bookmarkStart w:id="20" w:name="_Toc213894948"/>
      <w:r>
        <w:t xml:space="preserve">Forzar el tipo de archivo de </w:t>
      </w:r>
      <w:proofErr w:type="spellStart"/>
      <w:r>
        <w:t>flv</w:t>
      </w:r>
      <w:bookmarkEnd w:id="20"/>
      <w:proofErr w:type="spellEnd"/>
    </w:p>
    <w:p w14:paraId="21653160" w14:textId="77777777" w:rsidR="00D76758" w:rsidRDefault="00D76758" w:rsidP="00D76758"/>
    <w:p w14:paraId="781A6B3D" w14:textId="08ED41C4" w:rsidR="00D76758" w:rsidRDefault="00D76758" w:rsidP="00D76758">
      <w:r>
        <w:t>Para forzar el tipo de archivo creo el archivo .</w:t>
      </w:r>
      <w:proofErr w:type="spellStart"/>
      <w:r>
        <w:t>htaccess</w:t>
      </w:r>
      <w:proofErr w:type="spellEnd"/>
      <w:r>
        <w:t xml:space="preserve"> dentro del directorio videos</w:t>
      </w:r>
    </w:p>
    <w:p w14:paraId="232A2277" w14:textId="77777777" w:rsidR="00D76758" w:rsidRDefault="00D76758" w:rsidP="00D76758">
      <w:pPr>
        <w:keepNext/>
      </w:pPr>
      <w:r w:rsidRPr="00D76758">
        <w:drawing>
          <wp:inline distT="0" distB="0" distL="0" distR="0" wp14:anchorId="5FEFC98B" wp14:editId="2D7E8FF8">
            <wp:extent cx="5400040" cy="465455"/>
            <wp:effectExtent l="0" t="0" r="0" b="0"/>
            <wp:docPr id="353957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574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03C7" w14:textId="487DDA60" w:rsidR="00D76758" w:rsidRDefault="00D76758" w:rsidP="00D76758">
      <w:pPr>
        <w:pStyle w:val="Descripcin"/>
        <w:jc w:val="left"/>
      </w:pPr>
      <w:bookmarkStart w:id="21" w:name="_Toc21389499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10</w:t>
      </w:r>
      <w:r>
        <w:fldChar w:fldCharType="end"/>
      </w:r>
      <w:r>
        <w:t xml:space="preserve"> Crear .</w:t>
      </w:r>
      <w:proofErr w:type="spellStart"/>
      <w:r>
        <w:t>htaccess</w:t>
      </w:r>
      <w:bookmarkEnd w:id="21"/>
      <w:proofErr w:type="spellEnd"/>
    </w:p>
    <w:p w14:paraId="764C0DBB" w14:textId="48618A14" w:rsidR="00D76758" w:rsidRDefault="00D76758" w:rsidP="00D76758">
      <w:r>
        <w:t xml:space="preserve">Ahora modifico el archivo usando </w:t>
      </w:r>
      <w:proofErr w:type="spellStart"/>
      <w:r>
        <w:rPr>
          <w:b/>
          <w:bCs/>
        </w:rPr>
        <w:t>ForceType</w:t>
      </w:r>
      <w:proofErr w:type="spellEnd"/>
      <w:r>
        <w:rPr>
          <w:b/>
          <w:bCs/>
        </w:rPr>
        <w:t xml:space="preserve"> video/x-</w:t>
      </w:r>
      <w:proofErr w:type="spellStart"/>
      <w:r>
        <w:rPr>
          <w:b/>
          <w:bCs/>
        </w:rPr>
        <w:t>flv</w:t>
      </w:r>
      <w:proofErr w:type="spellEnd"/>
      <w:r>
        <w:rPr>
          <w:b/>
          <w:bCs/>
        </w:rPr>
        <w:t xml:space="preserve"> </w:t>
      </w:r>
      <w:r>
        <w:t xml:space="preserve">para que apache identifique correctamente el archivo </w:t>
      </w:r>
      <w:proofErr w:type="spellStart"/>
      <w:r>
        <w:t>entrada.flv</w:t>
      </w:r>
      <w:proofErr w:type="spellEnd"/>
      <w:r>
        <w:t xml:space="preserve"> como un video FLV</w:t>
      </w:r>
    </w:p>
    <w:p w14:paraId="74480C06" w14:textId="7DC84ECA" w:rsidR="0082795F" w:rsidRDefault="0082795F" w:rsidP="00D76758">
      <w:r w:rsidRPr="0082795F">
        <w:rPr>
          <w:b/>
          <w:bCs/>
        </w:rPr>
        <w:t>¿Por qué x-</w:t>
      </w:r>
      <w:proofErr w:type="spellStart"/>
      <w:r w:rsidRPr="0082795F">
        <w:rPr>
          <w:b/>
          <w:bCs/>
        </w:rPr>
        <w:t>flv</w:t>
      </w:r>
      <w:proofErr w:type="spellEnd"/>
      <w:r w:rsidRPr="0082795F">
        <w:rPr>
          <w:b/>
          <w:bCs/>
        </w:rPr>
        <w:t>?</w:t>
      </w:r>
      <w:r>
        <w:rPr>
          <w:b/>
          <w:bCs/>
        </w:rPr>
        <w:t xml:space="preserve"> </w:t>
      </w:r>
      <w:r>
        <w:t>En la lista oficial pone que el tipo correspondiente al formato .</w:t>
      </w:r>
      <w:proofErr w:type="spellStart"/>
      <w:r>
        <w:t>flv</w:t>
      </w:r>
      <w:proofErr w:type="spellEnd"/>
      <w:r>
        <w:t xml:space="preserve"> es </w:t>
      </w:r>
      <w:r>
        <w:rPr>
          <w:b/>
          <w:bCs/>
        </w:rPr>
        <w:t>video/x-</w:t>
      </w:r>
      <w:proofErr w:type="spellStart"/>
      <w:r>
        <w:rPr>
          <w:b/>
          <w:bCs/>
        </w:rPr>
        <w:t>flv</w:t>
      </w:r>
      <w:proofErr w:type="spellEnd"/>
      <w:r>
        <w:t xml:space="preserve"> por eso he configurado </w:t>
      </w:r>
      <w:proofErr w:type="spellStart"/>
      <w:r>
        <w:t>asi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.</w:t>
      </w:r>
      <w:proofErr w:type="spellStart"/>
      <w:r>
        <w:t>htaccess</w:t>
      </w:r>
      <w:proofErr w:type="spellEnd"/>
    </w:p>
    <w:p w14:paraId="744AA900" w14:textId="77777777" w:rsidR="0082795F" w:rsidRDefault="0082795F" w:rsidP="0082795F">
      <w:pPr>
        <w:keepNext/>
      </w:pPr>
      <w:r w:rsidRPr="0082795F">
        <w:drawing>
          <wp:inline distT="0" distB="0" distL="0" distR="0" wp14:anchorId="1E48F0DD" wp14:editId="3DD55ABE">
            <wp:extent cx="5400040" cy="422910"/>
            <wp:effectExtent l="0" t="0" r="0" b="0"/>
            <wp:docPr id="889895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958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DBA9" w14:textId="57BD3F20" w:rsidR="0082795F" w:rsidRDefault="0082795F" w:rsidP="0082795F">
      <w:pPr>
        <w:pStyle w:val="Descripcin"/>
        <w:jc w:val="left"/>
      </w:pPr>
      <w:bookmarkStart w:id="22" w:name="_Toc213894998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11</w:t>
      </w:r>
      <w:r>
        <w:fldChar w:fldCharType="end"/>
      </w:r>
      <w:r>
        <w:t xml:space="preserve"> Configurar .</w:t>
      </w:r>
      <w:proofErr w:type="spellStart"/>
      <w:r>
        <w:t>htaccess</w:t>
      </w:r>
      <w:bookmarkEnd w:id="22"/>
      <w:proofErr w:type="spellEnd"/>
    </w:p>
    <w:p w14:paraId="3C33D865" w14:textId="77777777" w:rsidR="0082795F" w:rsidRDefault="0082795F" w:rsidP="0082795F"/>
    <w:p w14:paraId="4DC3C3E1" w14:textId="1A2A6D24" w:rsidR="0082795F" w:rsidRDefault="0082795F" w:rsidP="0082795F">
      <w:r>
        <w:t>Después de esto reinicio apache para que surja efecto los cambios</w:t>
      </w:r>
    </w:p>
    <w:p w14:paraId="545D601B" w14:textId="1D3CD11D" w:rsidR="0082795F" w:rsidRDefault="0082795F">
      <w:r>
        <w:br w:type="page"/>
      </w:r>
    </w:p>
    <w:p w14:paraId="412F0F31" w14:textId="6FC7DE50" w:rsidR="0082795F" w:rsidRDefault="0082795F" w:rsidP="0082795F">
      <w:pPr>
        <w:pStyle w:val="Ttulo2"/>
      </w:pPr>
      <w:bookmarkStart w:id="23" w:name="_Toc213894949"/>
      <w:r>
        <w:lastRenderedPageBreak/>
        <w:t xml:space="preserve">Comprobar el </w:t>
      </w:r>
      <w:proofErr w:type="spellStart"/>
      <w:r>
        <w:t>type</w:t>
      </w:r>
      <w:proofErr w:type="spellEnd"/>
      <w:r>
        <w:t xml:space="preserve"> en navegador</w:t>
      </w:r>
      <w:bookmarkEnd w:id="23"/>
    </w:p>
    <w:p w14:paraId="1A533E7E" w14:textId="77777777" w:rsidR="0082795F" w:rsidRDefault="0082795F" w:rsidP="0082795F"/>
    <w:p w14:paraId="0C83A1BD" w14:textId="5D9D0750" w:rsidR="0082795F" w:rsidRDefault="0082795F" w:rsidP="0082795F">
      <w:r>
        <w:t xml:space="preserve">Ahora comprobamos que el </w:t>
      </w:r>
      <w:proofErr w:type="spellStart"/>
      <w:r>
        <w:t>ForceType</w:t>
      </w:r>
      <w:proofErr w:type="spellEnd"/>
      <w:r>
        <w:t xml:space="preserve"> ha funcionado desde el navegador</w:t>
      </w:r>
    </w:p>
    <w:p w14:paraId="74368909" w14:textId="47350261" w:rsidR="0082795F" w:rsidRDefault="0082795F" w:rsidP="0082795F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A90CE4" wp14:editId="4815B1BA">
                <wp:simplePos x="0" y="0"/>
                <wp:positionH relativeFrom="column">
                  <wp:posOffset>3618865</wp:posOffset>
                </wp:positionH>
                <wp:positionV relativeFrom="paragraph">
                  <wp:posOffset>1990090</wp:posOffset>
                </wp:positionV>
                <wp:extent cx="641350" cy="133350"/>
                <wp:effectExtent l="0" t="0" r="25400" b="19050"/>
                <wp:wrapNone/>
                <wp:docPr id="140377323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081F76" id="Rectángulo 2" o:spid="_x0000_s1026" style="position:absolute;margin-left:284.95pt;margin-top:156.7pt;width:50.5pt;height:10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" filled="f" strokecolor="#e00" strokeweight="1pt"/>
            </w:pict>
          </mc:Fallback>
        </mc:AlternateContent>
      </w:r>
      <w:r w:rsidRPr="0082795F">
        <w:drawing>
          <wp:inline distT="0" distB="0" distL="0" distR="0" wp14:anchorId="446E727C" wp14:editId="79194C21">
            <wp:extent cx="5400040" cy="2905760"/>
            <wp:effectExtent l="0" t="0" r="0" b="8890"/>
            <wp:docPr id="1617645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456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4C42" w14:textId="5C4F190B" w:rsidR="0082795F" w:rsidRDefault="0082795F" w:rsidP="0082795F">
      <w:pPr>
        <w:pStyle w:val="Descripcin"/>
        <w:jc w:val="left"/>
      </w:pPr>
      <w:bookmarkStart w:id="24" w:name="_Toc21389499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12</w:t>
      </w:r>
      <w:r>
        <w:fldChar w:fldCharType="end"/>
      </w:r>
      <w:r>
        <w:t xml:space="preserve"> </w:t>
      </w:r>
      <w:proofErr w:type="spellStart"/>
      <w:r>
        <w:t>Type</w:t>
      </w:r>
      <w:proofErr w:type="spellEnd"/>
      <w:r>
        <w:t xml:space="preserve"> Mime</w:t>
      </w:r>
      <w:bookmarkEnd w:id="24"/>
    </w:p>
    <w:p w14:paraId="307D1708" w14:textId="58F2D683" w:rsidR="0082795F" w:rsidRPr="0082795F" w:rsidRDefault="0082795F" w:rsidP="0082795F">
      <w:pPr>
        <w:rPr>
          <w:u w:val="single"/>
        </w:rPr>
      </w:pPr>
      <w:r>
        <w:t xml:space="preserve">En el </w:t>
      </w:r>
      <w:r>
        <w:rPr>
          <w:b/>
          <w:bCs/>
        </w:rPr>
        <w:t>Content-</w:t>
      </w:r>
      <w:proofErr w:type="spellStart"/>
      <w:r>
        <w:rPr>
          <w:b/>
          <w:bCs/>
        </w:rPr>
        <w:t>type</w:t>
      </w:r>
      <w:proofErr w:type="spellEnd"/>
      <w:r>
        <w:t xml:space="preserve"> sale el video/x-</w:t>
      </w:r>
      <w:proofErr w:type="spellStart"/>
      <w:r>
        <w:t>flv</w:t>
      </w:r>
      <w:proofErr w:type="spellEnd"/>
      <w:r>
        <w:t xml:space="preserve"> eso significa que los cambios han surgido efecto</w:t>
      </w:r>
    </w:p>
    <w:p w14:paraId="78DFBC30" w14:textId="77777777" w:rsidR="0082795F" w:rsidRDefault="0082795F" w:rsidP="0082795F">
      <w:pPr>
        <w:keepNext/>
      </w:pPr>
      <w:r w:rsidRPr="0082795F">
        <w:drawing>
          <wp:inline distT="0" distB="0" distL="0" distR="0" wp14:anchorId="38AACCD2" wp14:editId="0B805900">
            <wp:extent cx="1848108" cy="314369"/>
            <wp:effectExtent l="0" t="0" r="0" b="9525"/>
            <wp:docPr id="705842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427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1229" w14:textId="459649E9" w:rsidR="0082795F" w:rsidRDefault="0082795F" w:rsidP="0082795F">
      <w:pPr>
        <w:pStyle w:val="Descripcin"/>
        <w:jc w:val="left"/>
      </w:pPr>
      <w:bookmarkStart w:id="25" w:name="_Toc213895000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13</w:t>
      </w:r>
      <w:r>
        <w:fldChar w:fldCharType="end"/>
      </w:r>
      <w:r>
        <w:t xml:space="preserve"> Mime </w:t>
      </w:r>
      <w:proofErr w:type="spellStart"/>
      <w:r>
        <w:t>flv</w:t>
      </w:r>
      <w:bookmarkEnd w:id="25"/>
      <w:proofErr w:type="spellEnd"/>
    </w:p>
    <w:p w14:paraId="39B3B2E9" w14:textId="77777777" w:rsidR="0082795F" w:rsidRDefault="0082795F" w:rsidP="0082795F"/>
    <w:p w14:paraId="595D195B" w14:textId="771C47BD" w:rsidR="0082795F" w:rsidRDefault="0082795F">
      <w:r>
        <w:br w:type="page"/>
      </w:r>
    </w:p>
    <w:p w14:paraId="12F909EF" w14:textId="58D4B6E2" w:rsidR="0082795F" w:rsidRDefault="0082795F" w:rsidP="0082795F">
      <w:pPr>
        <w:pStyle w:val="Ttulo1"/>
      </w:pPr>
      <w:bookmarkStart w:id="26" w:name="_Toc213894950"/>
      <w:r>
        <w:lastRenderedPageBreak/>
        <w:t>Control de acceso por roles</w:t>
      </w:r>
      <w:bookmarkEnd w:id="26"/>
    </w:p>
    <w:p w14:paraId="0074908B" w14:textId="3C77C8AE" w:rsidR="0082795F" w:rsidRDefault="0082795F" w:rsidP="0082795F">
      <w:pPr>
        <w:pStyle w:val="Ttulo2"/>
      </w:pPr>
      <w:bookmarkStart w:id="27" w:name="_Toc213894951"/>
      <w:r>
        <w:t>Crear directorio delimitado</w:t>
      </w:r>
      <w:bookmarkEnd w:id="27"/>
    </w:p>
    <w:p w14:paraId="5E181C49" w14:textId="04DB6192" w:rsidR="0082795F" w:rsidRDefault="0082795F" w:rsidP="0082795F">
      <w:r>
        <w:t xml:space="preserve">Primero creamos el directorio que está delimitado solo para </w:t>
      </w:r>
      <w:proofErr w:type="spellStart"/>
      <w:r>
        <w:t>admins</w:t>
      </w:r>
      <w:proofErr w:type="spellEnd"/>
    </w:p>
    <w:p w14:paraId="44101B93" w14:textId="77777777" w:rsidR="0082795F" w:rsidRDefault="0082795F" w:rsidP="0082795F">
      <w:pPr>
        <w:keepNext/>
      </w:pPr>
      <w:r w:rsidRPr="0082795F">
        <w:drawing>
          <wp:inline distT="0" distB="0" distL="0" distR="0" wp14:anchorId="3FA9D8E8" wp14:editId="2EA7F3A0">
            <wp:extent cx="5400040" cy="789940"/>
            <wp:effectExtent l="0" t="0" r="0" b="0"/>
            <wp:docPr id="1581115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159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624D" w14:textId="021C2ECE" w:rsidR="0082795F" w:rsidRDefault="0082795F" w:rsidP="0082795F">
      <w:pPr>
        <w:pStyle w:val="Descripcin"/>
        <w:jc w:val="left"/>
      </w:pPr>
      <w:bookmarkStart w:id="28" w:name="_Toc213895001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14</w:t>
      </w:r>
      <w:r>
        <w:fldChar w:fldCharType="end"/>
      </w:r>
      <w:r>
        <w:t xml:space="preserve"> Crear directorio delimitado</w:t>
      </w:r>
      <w:bookmarkEnd w:id="28"/>
    </w:p>
    <w:p w14:paraId="0CEA0259" w14:textId="77777777" w:rsidR="00772157" w:rsidRDefault="00772157" w:rsidP="00772157"/>
    <w:p w14:paraId="3654EC10" w14:textId="50FB62E9" w:rsidR="00772157" w:rsidRDefault="00772157" w:rsidP="00772157">
      <w:pPr>
        <w:pStyle w:val="Ttulo2"/>
      </w:pPr>
      <w:bookmarkStart w:id="29" w:name="_Toc213894952"/>
      <w:r>
        <w:t xml:space="preserve">Crear el usuario </w:t>
      </w:r>
      <w:proofErr w:type="spellStart"/>
      <w:r>
        <w:t>admin</w:t>
      </w:r>
      <w:bookmarkEnd w:id="29"/>
      <w:proofErr w:type="spellEnd"/>
    </w:p>
    <w:p w14:paraId="5DBBA7AC" w14:textId="18A67FF2" w:rsidR="00772157" w:rsidRDefault="00772157" w:rsidP="00772157">
      <w:pPr>
        <w:rPr>
          <w:b/>
          <w:bCs/>
        </w:rPr>
      </w:pPr>
      <w:r>
        <w:t xml:space="preserve">Creamos el usuario </w:t>
      </w:r>
      <w:proofErr w:type="spellStart"/>
      <w:r>
        <w:t>admin</w:t>
      </w:r>
      <w:proofErr w:type="spellEnd"/>
      <w:r>
        <w:t xml:space="preserve"> con </w:t>
      </w:r>
      <w:proofErr w:type="spellStart"/>
      <w:r w:rsidRPr="00772157">
        <w:rPr>
          <w:b/>
          <w:bCs/>
        </w:rPr>
        <w:t>htpasswd</w:t>
      </w:r>
      <w:proofErr w:type="spellEnd"/>
      <w:r w:rsidRPr="00772157">
        <w:rPr>
          <w:b/>
          <w:bCs/>
        </w:rPr>
        <w:t xml:space="preserve"> -c /</w:t>
      </w:r>
      <w:proofErr w:type="spellStart"/>
      <w:r w:rsidRPr="00772157">
        <w:rPr>
          <w:b/>
          <w:bCs/>
        </w:rPr>
        <w:t>etc</w:t>
      </w:r>
      <w:proofErr w:type="spellEnd"/>
      <w:r w:rsidRPr="00772157">
        <w:rPr>
          <w:b/>
          <w:bCs/>
        </w:rPr>
        <w:t xml:space="preserve">/apache2/usuariosUD2T2 </w:t>
      </w:r>
      <w:proofErr w:type="spellStart"/>
      <w:r w:rsidRPr="00772157">
        <w:rPr>
          <w:b/>
          <w:bCs/>
        </w:rPr>
        <w:t>admin</w:t>
      </w:r>
      <w:proofErr w:type="spellEnd"/>
    </w:p>
    <w:p w14:paraId="632BA2F4" w14:textId="78CE03A7" w:rsidR="00772157" w:rsidRDefault="00772157" w:rsidP="00772157">
      <w:pPr>
        <w:contextualSpacing/>
        <w:rPr>
          <w:b/>
          <w:bCs/>
        </w:rPr>
      </w:pPr>
      <w:r>
        <w:rPr>
          <w:b/>
          <w:bCs/>
        </w:rPr>
        <w:t xml:space="preserve">Usuario: </w:t>
      </w:r>
      <w:proofErr w:type="spellStart"/>
      <w:r>
        <w:rPr>
          <w:b/>
          <w:bCs/>
        </w:rPr>
        <w:t>admin</w:t>
      </w:r>
      <w:proofErr w:type="spellEnd"/>
    </w:p>
    <w:p w14:paraId="49A93EE7" w14:textId="1C09F908" w:rsidR="00772157" w:rsidRPr="00772157" w:rsidRDefault="00772157" w:rsidP="00772157">
      <w:pPr>
        <w:contextualSpacing/>
        <w:rPr>
          <w:b/>
          <w:bCs/>
          <w:u w:val="single"/>
        </w:rPr>
      </w:pPr>
      <w:r>
        <w:rPr>
          <w:b/>
          <w:bCs/>
        </w:rPr>
        <w:t>Contraseña: 1234</w:t>
      </w:r>
    </w:p>
    <w:p w14:paraId="065DAFE4" w14:textId="77777777" w:rsidR="00772157" w:rsidRDefault="00772157" w:rsidP="00772157">
      <w:pPr>
        <w:keepNext/>
      </w:pPr>
      <w:r w:rsidRPr="00772157">
        <w:drawing>
          <wp:inline distT="0" distB="0" distL="0" distR="0" wp14:anchorId="091A9804" wp14:editId="2D51B3AB">
            <wp:extent cx="5400040" cy="981075"/>
            <wp:effectExtent l="0" t="0" r="0" b="9525"/>
            <wp:docPr id="1626710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102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1D32" w14:textId="4B226FC5" w:rsidR="00772157" w:rsidRDefault="00772157" w:rsidP="00772157">
      <w:pPr>
        <w:pStyle w:val="Descripcin"/>
        <w:jc w:val="left"/>
      </w:pPr>
      <w:bookmarkStart w:id="30" w:name="_Toc213895002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15</w:t>
      </w:r>
      <w:r>
        <w:fldChar w:fldCharType="end"/>
      </w:r>
      <w:r>
        <w:t xml:space="preserve"> Crear usuario </w:t>
      </w:r>
      <w:proofErr w:type="spellStart"/>
      <w:r>
        <w:t>admin</w:t>
      </w:r>
      <w:bookmarkEnd w:id="30"/>
      <w:proofErr w:type="spellEnd"/>
    </w:p>
    <w:p w14:paraId="4E838201" w14:textId="77777777" w:rsidR="00772157" w:rsidRPr="00772157" w:rsidRDefault="00772157" w:rsidP="00772157"/>
    <w:p w14:paraId="3DB38A1C" w14:textId="443E896F" w:rsidR="00772157" w:rsidRDefault="00772157" w:rsidP="00772157">
      <w:pPr>
        <w:pStyle w:val="Ttulo2"/>
      </w:pPr>
      <w:bookmarkStart w:id="31" w:name="_Toc213894953"/>
      <w:r>
        <w:t>Crear archivo para los roles</w:t>
      </w:r>
      <w:bookmarkEnd w:id="31"/>
    </w:p>
    <w:p w14:paraId="061FD9A2" w14:textId="31332B51" w:rsidR="00772157" w:rsidRDefault="00772157" w:rsidP="00772157">
      <w:r>
        <w:t xml:space="preserve">Creamos el archivo para asignar roles a los usuarios con </w:t>
      </w:r>
      <w:r>
        <w:rPr>
          <w:b/>
          <w:bCs/>
        </w:rPr>
        <w:t>sudo nano 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/apache2/gruposUD2T2</w:t>
      </w:r>
      <w:r>
        <w:t xml:space="preserve"> y añadimos el rol </w:t>
      </w:r>
      <w:proofErr w:type="spellStart"/>
      <w:r>
        <w:t>admin</w:t>
      </w:r>
      <w:proofErr w:type="spellEnd"/>
      <w:r>
        <w:t xml:space="preserve"> al usuario </w:t>
      </w:r>
      <w:proofErr w:type="spellStart"/>
      <w:r>
        <w:t>admin</w:t>
      </w:r>
      <w:proofErr w:type="spellEnd"/>
    </w:p>
    <w:p w14:paraId="36407912" w14:textId="77777777" w:rsidR="00772157" w:rsidRDefault="00772157" w:rsidP="00772157">
      <w:pPr>
        <w:keepNext/>
      </w:pPr>
      <w:r w:rsidRPr="00772157">
        <w:drawing>
          <wp:inline distT="0" distB="0" distL="0" distR="0" wp14:anchorId="759E2427" wp14:editId="3ED14B1B">
            <wp:extent cx="5400040" cy="756285"/>
            <wp:effectExtent l="0" t="0" r="0" b="5715"/>
            <wp:docPr id="1803691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912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01B2" w14:textId="0A85ED13" w:rsidR="00772157" w:rsidRDefault="00772157" w:rsidP="00772157">
      <w:pPr>
        <w:pStyle w:val="Descripcin"/>
        <w:jc w:val="left"/>
      </w:pPr>
      <w:bookmarkStart w:id="32" w:name="_Toc21389500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16</w:t>
      </w:r>
      <w:r>
        <w:fldChar w:fldCharType="end"/>
      </w:r>
      <w:r>
        <w:t xml:space="preserve"> Asignar roles</w:t>
      </w:r>
      <w:bookmarkEnd w:id="32"/>
    </w:p>
    <w:p w14:paraId="7AFF5A2B" w14:textId="2ECB0F4F" w:rsidR="00772157" w:rsidRDefault="00772157" w:rsidP="00772157">
      <w:pPr>
        <w:pStyle w:val="Ttulo2"/>
      </w:pPr>
      <w:bookmarkStart w:id="33" w:name="_Toc213894954"/>
      <w:r>
        <w:t>Crear el archivo .</w:t>
      </w:r>
      <w:proofErr w:type="spellStart"/>
      <w:r>
        <w:t>htaccess</w:t>
      </w:r>
      <w:proofErr w:type="spellEnd"/>
      <w:r>
        <w:t xml:space="preserve"> para el directorio delimitado</w:t>
      </w:r>
      <w:bookmarkEnd w:id="33"/>
    </w:p>
    <w:p w14:paraId="7428C8E8" w14:textId="387083C7" w:rsidR="00772157" w:rsidRDefault="00772157" w:rsidP="00772157">
      <w:r>
        <w:t>Para proteger el directorio tenemos que configurar el archivo .</w:t>
      </w:r>
      <w:proofErr w:type="spellStart"/>
      <w:r>
        <w:t>htaccess</w:t>
      </w:r>
      <w:proofErr w:type="spellEnd"/>
      <w:r>
        <w:t xml:space="preserve"> con las directivas necesarias para protegerlo</w:t>
      </w:r>
    </w:p>
    <w:p w14:paraId="59631955" w14:textId="3514E8E1" w:rsidR="00772157" w:rsidRDefault="00EB7A2F" w:rsidP="00772157">
      <w:pPr>
        <w:keepNext/>
      </w:pPr>
      <w:r w:rsidRPr="00EB7A2F">
        <w:drawing>
          <wp:inline distT="0" distB="0" distL="0" distR="0" wp14:anchorId="7E36C113" wp14:editId="7D30ECD0">
            <wp:extent cx="5400040" cy="530860"/>
            <wp:effectExtent l="0" t="0" r="0" b="2540"/>
            <wp:docPr id="357095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950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37A7" w14:textId="1D3440BD" w:rsidR="00772157" w:rsidRDefault="00772157" w:rsidP="00772157">
      <w:pPr>
        <w:pStyle w:val="Descripcin"/>
        <w:jc w:val="left"/>
      </w:pPr>
      <w:bookmarkStart w:id="34" w:name="_Toc21389500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17</w:t>
      </w:r>
      <w:r>
        <w:fldChar w:fldCharType="end"/>
      </w:r>
      <w:r>
        <w:t xml:space="preserve"> .</w:t>
      </w:r>
      <w:proofErr w:type="spellStart"/>
      <w:r>
        <w:t>htaccess</w:t>
      </w:r>
      <w:proofErr w:type="spellEnd"/>
      <w:r>
        <w:t xml:space="preserve"> delimitado</w:t>
      </w:r>
      <w:bookmarkEnd w:id="34"/>
    </w:p>
    <w:p w14:paraId="6FB22F30" w14:textId="77777777" w:rsidR="00772157" w:rsidRPr="00772157" w:rsidRDefault="00772157" w:rsidP="00772157"/>
    <w:p w14:paraId="508CBDB5" w14:textId="07FECBEE" w:rsidR="00772157" w:rsidRDefault="00772157" w:rsidP="00772157">
      <w:pPr>
        <w:pStyle w:val="Ttulo2"/>
      </w:pPr>
      <w:bookmarkStart w:id="35" w:name="_Toc213894955"/>
      <w:r>
        <w:lastRenderedPageBreak/>
        <w:t>Aplicar el .</w:t>
      </w:r>
      <w:proofErr w:type="spellStart"/>
      <w:r>
        <w:t>htaccess</w:t>
      </w:r>
      <w:proofErr w:type="spellEnd"/>
      <w:r>
        <w:t xml:space="preserve"> al apache</w:t>
      </w:r>
      <w:bookmarkEnd w:id="35"/>
    </w:p>
    <w:p w14:paraId="7EED9258" w14:textId="7A0EFFCC" w:rsidR="00772157" w:rsidRDefault="00772157" w:rsidP="00772157">
      <w:r>
        <w:t>Para que el directorio se proteja correctamente tenemos que modificar el archivo de configuración del virtual host para que lo permita</w:t>
      </w:r>
      <w:r>
        <w:br/>
      </w:r>
    </w:p>
    <w:p w14:paraId="38FA688A" w14:textId="3C81539E" w:rsidR="00EB7A2F" w:rsidRDefault="00EB7A2F" w:rsidP="00EB7A2F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71B907" wp14:editId="31F94323">
                <wp:simplePos x="0" y="0"/>
                <wp:positionH relativeFrom="column">
                  <wp:posOffset>22967</wp:posOffset>
                </wp:positionH>
                <wp:positionV relativeFrom="paragraph">
                  <wp:posOffset>688340</wp:posOffset>
                </wp:positionV>
                <wp:extent cx="1728998" cy="457200"/>
                <wp:effectExtent l="19050" t="19050" r="24130" b="19050"/>
                <wp:wrapNone/>
                <wp:docPr id="126583862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998" cy="4572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E2D673" id="Rectángulo 3" o:spid="_x0000_s1026" style="position:absolute;margin-left:1.8pt;margin-top:54.2pt;width:136.15pt;height:3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" filled="f" strokecolor="#e00" strokeweight="3pt"/>
            </w:pict>
          </mc:Fallback>
        </mc:AlternateContent>
      </w:r>
      <w:r w:rsidRPr="00EB7A2F">
        <w:drawing>
          <wp:inline distT="0" distB="0" distL="0" distR="0" wp14:anchorId="6BFD9608" wp14:editId="021A6F07">
            <wp:extent cx="5400040" cy="1370330"/>
            <wp:effectExtent l="0" t="0" r="0" b="1270"/>
            <wp:docPr id="360900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000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B874" w14:textId="0CE8C59D" w:rsidR="00EB7A2F" w:rsidRDefault="00EB7A2F" w:rsidP="00EB7A2F">
      <w:pPr>
        <w:pStyle w:val="Descripcin"/>
        <w:jc w:val="left"/>
      </w:pPr>
      <w:bookmarkStart w:id="36" w:name="_Toc21389500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18</w:t>
      </w:r>
      <w:r>
        <w:fldChar w:fldCharType="end"/>
      </w:r>
      <w:r>
        <w:t xml:space="preserve"> Configurar virtual host .</w:t>
      </w:r>
      <w:proofErr w:type="spellStart"/>
      <w:r>
        <w:t>htaccess</w:t>
      </w:r>
      <w:bookmarkEnd w:id="36"/>
      <w:proofErr w:type="spellEnd"/>
    </w:p>
    <w:p w14:paraId="712BF91E" w14:textId="77777777" w:rsidR="00EB7A2F" w:rsidRPr="00EB7A2F" w:rsidRDefault="00EB7A2F" w:rsidP="00EB7A2F"/>
    <w:p w14:paraId="06F513AD" w14:textId="629EE037" w:rsidR="00EB7A2F" w:rsidRDefault="00EB7A2F" w:rsidP="00EB7A2F">
      <w:pPr>
        <w:pStyle w:val="Ttulo2"/>
      </w:pPr>
      <w:bookmarkStart w:id="37" w:name="_Toc213894956"/>
      <w:r>
        <w:t>Comprobar el directorio</w:t>
      </w:r>
      <w:bookmarkEnd w:id="37"/>
    </w:p>
    <w:p w14:paraId="202BD771" w14:textId="6BD37AE3" w:rsidR="00EB7A2F" w:rsidRDefault="00EB7A2F" w:rsidP="00EB7A2F">
      <w:r>
        <w:t>Ahora comprobamos que todo ha funcionado correctamente desde el navegador</w:t>
      </w:r>
    </w:p>
    <w:p w14:paraId="22FD8164" w14:textId="261BCEE2" w:rsidR="00EB7A2F" w:rsidRDefault="00EB7A2F" w:rsidP="00EB7A2F">
      <w:r>
        <w:t xml:space="preserve">Y cuando entro me aparece para </w:t>
      </w:r>
      <w:proofErr w:type="spellStart"/>
      <w:r>
        <w:t>loguearme</w:t>
      </w:r>
      <w:proofErr w:type="spellEnd"/>
      <w:r>
        <w:t xml:space="preserve"> dentro del directorio delimitado</w:t>
      </w:r>
    </w:p>
    <w:p w14:paraId="0B0278FB" w14:textId="77777777" w:rsidR="00EB7A2F" w:rsidRDefault="00EB7A2F" w:rsidP="00EB7A2F"/>
    <w:p w14:paraId="25D418E9" w14:textId="77777777" w:rsidR="00EB7A2F" w:rsidRDefault="00EB7A2F" w:rsidP="00EB7A2F">
      <w:pPr>
        <w:keepNext/>
      </w:pPr>
      <w:r w:rsidRPr="00EB7A2F">
        <w:drawing>
          <wp:inline distT="0" distB="0" distL="0" distR="0" wp14:anchorId="1515CA0A" wp14:editId="3F3A9511">
            <wp:extent cx="2266950" cy="1511300"/>
            <wp:effectExtent l="0" t="0" r="0" b="0"/>
            <wp:docPr id="615367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673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72191" cy="151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B90C" w14:textId="5BDB3B86" w:rsidR="00EB7A2F" w:rsidRDefault="00EB7A2F" w:rsidP="00EB7A2F">
      <w:pPr>
        <w:pStyle w:val="Descripcin"/>
        <w:jc w:val="left"/>
      </w:pPr>
      <w:bookmarkStart w:id="38" w:name="_Toc21389500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19</w:t>
      </w:r>
      <w:r>
        <w:fldChar w:fldCharType="end"/>
      </w:r>
      <w:r>
        <w:t xml:space="preserve"> Log in delimitado</w:t>
      </w:r>
      <w:bookmarkEnd w:id="38"/>
    </w:p>
    <w:p w14:paraId="69969647" w14:textId="11F09F0C" w:rsidR="00EB7A2F" w:rsidRDefault="00EB7A2F" w:rsidP="00EB7A2F">
      <w:r>
        <w:t xml:space="preserve">Y me </w:t>
      </w:r>
      <w:proofErr w:type="spellStart"/>
      <w:r>
        <w:t>logueo</w:t>
      </w:r>
      <w:proofErr w:type="spellEnd"/>
      <w:r>
        <w:t xml:space="preserve"> correctamente y accedo al directorio</w:t>
      </w:r>
    </w:p>
    <w:p w14:paraId="51AF1A90" w14:textId="77777777" w:rsidR="00EB7A2F" w:rsidRDefault="00EB7A2F" w:rsidP="00EB7A2F">
      <w:pPr>
        <w:keepNext/>
      </w:pPr>
      <w:r w:rsidRPr="00EB7A2F">
        <w:drawing>
          <wp:inline distT="0" distB="0" distL="0" distR="0" wp14:anchorId="084734DA" wp14:editId="68F85695">
            <wp:extent cx="3581400" cy="1549806"/>
            <wp:effectExtent l="0" t="0" r="0" b="0"/>
            <wp:docPr id="2057251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511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90359" cy="15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0F2F" w14:textId="717A1D86" w:rsidR="00EB7A2F" w:rsidRDefault="00EB7A2F" w:rsidP="00EB7A2F">
      <w:pPr>
        <w:pStyle w:val="Descripcin"/>
        <w:jc w:val="left"/>
      </w:pPr>
      <w:bookmarkStart w:id="39" w:name="_Toc21389500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20</w:t>
      </w:r>
      <w:r>
        <w:fldChar w:fldCharType="end"/>
      </w:r>
      <w:r>
        <w:t xml:space="preserve"> Directorio delimitado en web</w:t>
      </w:r>
      <w:bookmarkEnd w:id="39"/>
    </w:p>
    <w:p w14:paraId="50C5F78B" w14:textId="77777777" w:rsidR="00EB7A2F" w:rsidRDefault="00EB7A2F">
      <w:pPr>
        <w:rPr>
          <w:b/>
          <w:i/>
          <w:iCs/>
          <w:color w:val="009DB4"/>
          <w:sz w:val="18"/>
          <w:szCs w:val="18"/>
        </w:rPr>
      </w:pPr>
      <w:r>
        <w:br w:type="page"/>
      </w:r>
    </w:p>
    <w:p w14:paraId="55EAF1A7" w14:textId="193AAEF9" w:rsidR="00EB7A2F" w:rsidRDefault="00346FD0" w:rsidP="00346FD0">
      <w:pPr>
        <w:pStyle w:val="Ttulo1"/>
      </w:pPr>
      <w:bookmarkStart w:id="40" w:name="_Toc213894957"/>
      <w:r>
        <w:lastRenderedPageBreak/>
        <w:t>Permitir HTTPS</w:t>
      </w:r>
      <w:bookmarkEnd w:id="40"/>
    </w:p>
    <w:p w14:paraId="5FBA7070" w14:textId="5AA8CDA0" w:rsidR="00346FD0" w:rsidRDefault="00346FD0" w:rsidP="00346FD0">
      <w:pPr>
        <w:pStyle w:val="Ttulo2"/>
      </w:pPr>
      <w:bookmarkStart w:id="41" w:name="_Toc213894958"/>
      <w:r>
        <w:t>Habilitar modulo SSL apache</w:t>
      </w:r>
      <w:bookmarkEnd w:id="41"/>
    </w:p>
    <w:p w14:paraId="61F6E22F" w14:textId="7F854F4F" w:rsidR="00346FD0" w:rsidRPr="00346FD0" w:rsidRDefault="00346FD0" w:rsidP="00346FD0">
      <w:r>
        <w:t xml:space="preserve">Para permitir las conexiones https primero tenemos que habilitar el módulo SSL de apache con </w:t>
      </w:r>
      <w:r w:rsidRPr="00346FD0">
        <w:rPr>
          <w:b/>
          <w:bCs/>
        </w:rPr>
        <w:t xml:space="preserve">a2enmod </w:t>
      </w:r>
      <w:proofErr w:type="spellStart"/>
      <w:r w:rsidRPr="00346FD0">
        <w:rPr>
          <w:b/>
          <w:bCs/>
        </w:rPr>
        <w:t>ssl</w:t>
      </w:r>
      <w:proofErr w:type="spellEnd"/>
      <w:r>
        <w:rPr>
          <w:b/>
          <w:bCs/>
        </w:rPr>
        <w:t xml:space="preserve"> </w:t>
      </w:r>
      <w:r>
        <w:t>y reinicias el servicio</w:t>
      </w:r>
    </w:p>
    <w:p w14:paraId="6473925C" w14:textId="77777777" w:rsidR="00346FD0" w:rsidRDefault="00346FD0" w:rsidP="00346FD0">
      <w:pPr>
        <w:keepNext/>
      </w:pPr>
      <w:r w:rsidRPr="00346FD0">
        <w:drawing>
          <wp:inline distT="0" distB="0" distL="0" distR="0" wp14:anchorId="1FC0AD63" wp14:editId="39CA5A5A">
            <wp:extent cx="5400040" cy="1372235"/>
            <wp:effectExtent l="0" t="0" r="0" b="0"/>
            <wp:docPr id="962975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759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A63C" w14:textId="19E27225" w:rsidR="00346FD0" w:rsidRDefault="00346FD0" w:rsidP="00346FD0">
      <w:pPr>
        <w:pStyle w:val="Descripcin"/>
        <w:jc w:val="left"/>
      </w:pPr>
      <w:bookmarkStart w:id="42" w:name="_Toc213895008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21</w:t>
      </w:r>
      <w:r>
        <w:fldChar w:fldCharType="end"/>
      </w:r>
      <w:r>
        <w:t xml:space="preserve"> Habilitar SSL</w:t>
      </w:r>
      <w:bookmarkEnd w:id="42"/>
    </w:p>
    <w:p w14:paraId="606DD7EE" w14:textId="20EAA488" w:rsidR="00346FD0" w:rsidRDefault="00346FD0" w:rsidP="00346FD0">
      <w:pPr>
        <w:pStyle w:val="Ttulo2"/>
      </w:pPr>
      <w:bookmarkStart w:id="43" w:name="_Toc213894959"/>
      <w:r>
        <w:t>Comprobar el certificado por defecto</w:t>
      </w:r>
      <w:bookmarkEnd w:id="43"/>
    </w:p>
    <w:p w14:paraId="4F542DF2" w14:textId="4D6CDB59" w:rsidR="00346FD0" w:rsidRDefault="00346FD0" w:rsidP="00346FD0">
      <w:pPr>
        <w:rPr>
          <w:b/>
          <w:bCs/>
        </w:rPr>
      </w:pPr>
      <w:r>
        <w:t xml:space="preserve">Para ver el certificado auto firmado por defecto de apache vamos al archivo por defecto de configuración de </w:t>
      </w:r>
      <w:proofErr w:type="spellStart"/>
      <w:r>
        <w:t>ssl</w:t>
      </w:r>
      <w:proofErr w:type="spellEnd"/>
      <w:r>
        <w:t xml:space="preserve"> en apache</w:t>
      </w:r>
      <w:r w:rsidRPr="00346FD0">
        <w:rPr>
          <w:b/>
          <w:bCs/>
        </w:rPr>
        <w:t xml:space="preserve"> default-</w:t>
      </w:r>
      <w:proofErr w:type="spellStart"/>
      <w:r w:rsidRPr="00346FD0">
        <w:rPr>
          <w:b/>
          <w:bCs/>
        </w:rPr>
        <w:t>ssl.conf</w:t>
      </w:r>
      <w:proofErr w:type="spellEnd"/>
    </w:p>
    <w:p w14:paraId="1E436C88" w14:textId="34223F6F" w:rsidR="00346FD0" w:rsidRDefault="00346FD0" w:rsidP="00346FD0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E863E3" wp14:editId="4312BD27">
                <wp:simplePos x="0" y="0"/>
                <wp:positionH relativeFrom="column">
                  <wp:posOffset>589915</wp:posOffset>
                </wp:positionH>
                <wp:positionV relativeFrom="paragraph">
                  <wp:posOffset>2548255</wp:posOffset>
                </wp:positionV>
                <wp:extent cx="2609850" cy="292100"/>
                <wp:effectExtent l="19050" t="19050" r="19050" b="12700"/>
                <wp:wrapNone/>
                <wp:docPr id="2066460783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2921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F97839" id="Rectángulo: esquinas redondeadas 4" o:spid="_x0000_s1026" style="position:absolute;margin-left:46.45pt;margin-top:200.65pt;width:205.5pt;height:2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" filled="f" strokecolor="#e00" strokeweight="2.25pt">
                <v:stroke joinstyle="miter"/>
              </v:roundrect>
            </w:pict>
          </mc:Fallback>
        </mc:AlternateContent>
      </w:r>
      <w:r w:rsidRPr="00346FD0">
        <w:drawing>
          <wp:inline distT="0" distB="0" distL="0" distR="0" wp14:anchorId="0D445534" wp14:editId="295D66DF">
            <wp:extent cx="5400040" cy="2884805"/>
            <wp:effectExtent l="0" t="0" r="0" b="0"/>
            <wp:docPr id="1007024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245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60D4" w14:textId="74FEAC46" w:rsidR="00346FD0" w:rsidRDefault="00346FD0" w:rsidP="00346FD0">
      <w:pPr>
        <w:pStyle w:val="Descripcin"/>
        <w:jc w:val="left"/>
      </w:pPr>
      <w:bookmarkStart w:id="44" w:name="_Toc21389500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22</w:t>
      </w:r>
      <w:r>
        <w:fldChar w:fldCharType="end"/>
      </w:r>
      <w:r>
        <w:t xml:space="preserve"> Archivo por defecto de </w:t>
      </w:r>
      <w:proofErr w:type="spellStart"/>
      <w:r>
        <w:t>ssl</w:t>
      </w:r>
      <w:bookmarkEnd w:id="44"/>
      <w:proofErr w:type="spellEnd"/>
    </w:p>
    <w:p w14:paraId="1080D1C2" w14:textId="77777777" w:rsidR="00346FD0" w:rsidRPr="00346FD0" w:rsidRDefault="00346FD0" w:rsidP="00346FD0"/>
    <w:p w14:paraId="743E9A0A" w14:textId="71B7AAF3" w:rsidR="00346FD0" w:rsidRDefault="00346FD0">
      <w:r>
        <w:br w:type="page"/>
      </w:r>
    </w:p>
    <w:p w14:paraId="2E260EE2" w14:textId="629CB3A4" w:rsidR="00346FD0" w:rsidRDefault="00346FD0" w:rsidP="00346FD0">
      <w:pPr>
        <w:pStyle w:val="Ttulo2"/>
      </w:pPr>
      <w:bookmarkStart w:id="45" w:name="_Toc213894960"/>
      <w:r>
        <w:lastRenderedPageBreak/>
        <w:t>Archivo de configuración SSL</w:t>
      </w:r>
      <w:bookmarkEnd w:id="45"/>
    </w:p>
    <w:p w14:paraId="7F5B7963" w14:textId="322E9858" w:rsidR="00346FD0" w:rsidRDefault="00346FD0" w:rsidP="00346FD0">
      <w:r>
        <w:t>Para crear un archivo solo para https copio el que viene por defecto y lo modifico</w:t>
      </w:r>
    </w:p>
    <w:p w14:paraId="3CE074D3" w14:textId="77777777" w:rsidR="00346FD0" w:rsidRDefault="00346FD0" w:rsidP="00346FD0">
      <w:pPr>
        <w:keepNext/>
      </w:pPr>
      <w:r w:rsidRPr="00346FD0">
        <w:drawing>
          <wp:inline distT="0" distB="0" distL="0" distR="0" wp14:anchorId="1DEFF98B" wp14:editId="3D014F41">
            <wp:extent cx="5400040" cy="401955"/>
            <wp:effectExtent l="0" t="0" r="0" b="0"/>
            <wp:docPr id="77525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53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ED18" w14:textId="731797BC" w:rsidR="00346FD0" w:rsidRDefault="00346FD0" w:rsidP="00346FD0">
      <w:pPr>
        <w:pStyle w:val="Descripcin"/>
        <w:jc w:val="left"/>
      </w:pPr>
      <w:bookmarkStart w:id="46" w:name="_Toc213895010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23</w:t>
      </w:r>
      <w:r>
        <w:fldChar w:fldCharType="end"/>
      </w:r>
      <w:r>
        <w:t xml:space="preserve"> Copiar el archivo por defecto SSL</w:t>
      </w:r>
      <w:bookmarkEnd w:id="46"/>
    </w:p>
    <w:p w14:paraId="1D2E40DD" w14:textId="77777777" w:rsidR="00346FD0" w:rsidRDefault="00346FD0" w:rsidP="00346FD0">
      <w:pPr>
        <w:keepNext/>
      </w:pPr>
      <w:r w:rsidRPr="00346FD0">
        <w:drawing>
          <wp:inline distT="0" distB="0" distL="0" distR="0" wp14:anchorId="0668E43F" wp14:editId="10AC59CC">
            <wp:extent cx="5400040" cy="1409700"/>
            <wp:effectExtent l="0" t="0" r="0" b="0"/>
            <wp:docPr id="926887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871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2AFB" w14:textId="0510C5F3" w:rsidR="00346FD0" w:rsidRDefault="00346FD0" w:rsidP="00346FD0">
      <w:pPr>
        <w:pStyle w:val="Descripcin"/>
        <w:jc w:val="left"/>
      </w:pPr>
      <w:bookmarkStart w:id="47" w:name="_Toc213895011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24</w:t>
      </w:r>
      <w:r>
        <w:fldChar w:fldCharType="end"/>
      </w:r>
      <w:r>
        <w:t xml:space="preserve"> Virtual host con </w:t>
      </w:r>
      <w:proofErr w:type="spellStart"/>
      <w:r>
        <w:t>ssl</w:t>
      </w:r>
      <w:bookmarkEnd w:id="47"/>
      <w:proofErr w:type="spellEnd"/>
    </w:p>
    <w:p w14:paraId="4C58CDA3" w14:textId="6806C140" w:rsidR="00346FD0" w:rsidRDefault="00BF5451" w:rsidP="00346FD0">
      <w:pPr>
        <w:rPr>
          <w:b/>
          <w:bCs/>
        </w:rPr>
      </w:pPr>
      <w:r>
        <w:t>También hay que habilitar este archivo .</w:t>
      </w:r>
      <w:proofErr w:type="spellStart"/>
      <w:r>
        <w:t>conf</w:t>
      </w:r>
      <w:proofErr w:type="spellEnd"/>
      <w:r>
        <w:t xml:space="preserve"> con </w:t>
      </w:r>
      <w:r w:rsidRPr="00BF5451">
        <w:rPr>
          <w:b/>
          <w:bCs/>
        </w:rPr>
        <w:t>sudo a2ensite UD2T2-AM-daw02-ssl.conf</w:t>
      </w:r>
    </w:p>
    <w:p w14:paraId="4EF4F449" w14:textId="77777777" w:rsidR="00BF5451" w:rsidRDefault="00BF5451" w:rsidP="00BF5451">
      <w:pPr>
        <w:keepNext/>
      </w:pPr>
      <w:r w:rsidRPr="00BF5451">
        <w:drawing>
          <wp:inline distT="0" distB="0" distL="0" distR="0" wp14:anchorId="3C70E3D4" wp14:editId="51E10811">
            <wp:extent cx="5001323" cy="1076475"/>
            <wp:effectExtent l="0" t="0" r="8890" b="9525"/>
            <wp:docPr id="1060207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078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BC14" w14:textId="79FC7D90" w:rsidR="00BF5451" w:rsidRDefault="00BF5451" w:rsidP="00BF5451">
      <w:pPr>
        <w:pStyle w:val="Descripcin"/>
        <w:jc w:val="left"/>
      </w:pPr>
      <w:bookmarkStart w:id="48" w:name="_Toc213895012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25</w:t>
      </w:r>
      <w:r>
        <w:fldChar w:fldCharType="end"/>
      </w:r>
      <w:r>
        <w:t xml:space="preserve"> Habilitar archivo SSL</w:t>
      </w:r>
      <w:bookmarkEnd w:id="48"/>
    </w:p>
    <w:p w14:paraId="69061C15" w14:textId="53CDC359" w:rsidR="00BF5451" w:rsidRDefault="00BF5451" w:rsidP="00BF5451">
      <w:pPr>
        <w:pStyle w:val="Ttulo2"/>
      </w:pPr>
      <w:bookmarkStart w:id="49" w:name="_Toc213894961"/>
      <w:r>
        <w:t>Comprobar conexión https en navegador</w:t>
      </w:r>
      <w:bookmarkEnd w:id="49"/>
    </w:p>
    <w:p w14:paraId="0CA8AD37" w14:textId="53095DB6" w:rsidR="00BF5451" w:rsidRDefault="00BF5451" w:rsidP="00BF5451">
      <w:r>
        <w:t xml:space="preserve">Ahora para comprobar que lo que hemos hecho funciona accedemos por el navegador a nuestra web por </w:t>
      </w:r>
      <w:hyperlink r:id="rId41" w:history="1">
        <w:r w:rsidRPr="00301880">
          <w:rPr>
            <w:rStyle w:val="Hipervnculo"/>
          </w:rPr>
          <w:t>https://ud2t2-am-daw02.local</w:t>
        </w:r>
      </w:hyperlink>
    </w:p>
    <w:p w14:paraId="142374B2" w14:textId="77777777" w:rsidR="00BF5451" w:rsidRDefault="00BF5451" w:rsidP="00BF5451">
      <w:pPr>
        <w:keepNext/>
      </w:pPr>
      <w:r w:rsidRPr="00BF5451">
        <w:rPr>
          <w:u w:val="single"/>
        </w:rPr>
        <w:drawing>
          <wp:inline distT="0" distB="0" distL="0" distR="0" wp14:anchorId="2E3A5457" wp14:editId="3563E4DD">
            <wp:extent cx="4159250" cy="2007728"/>
            <wp:effectExtent l="0" t="0" r="0" b="0"/>
            <wp:docPr id="593420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209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63641" cy="200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FB4B" w14:textId="3FE67EF7" w:rsidR="00BF5451" w:rsidRDefault="00BF5451" w:rsidP="00BF5451">
      <w:pPr>
        <w:pStyle w:val="Descripcin"/>
        <w:jc w:val="left"/>
      </w:pPr>
      <w:bookmarkStart w:id="50" w:name="_Toc21389501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26</w:t>
      </w:r>
      <w:r>
        <w:fldChar w:fldCharType="end"/>
      </w:r>
      <w:r>
        <w:t xml:space="preserve"> Acceder a la web </w:t>
      </w:r>
      <w:proofErr w:type="spellStart"/>
      <w:r>
        <w:t>via</w:t>
      </w:r>
      <w:proofErr w:type="spellEnd"/>
      <w:r>
        <w:t xml:space="preserve"> HTTPS</w:t>
      </w:r>
      <w:bookmarkEnd w:id="50"/>
    </w:p>
    <w:p w14:paraId="4FC8F63A" w14:textId="6B9ADDE4" w:rsidR="00BF5451" w:rsidRDefault="00BF5451">
      <w:r>
        <w:br w:type="page"/>
      </w:r>
    </w:p>
    <w:p w14:paraId="2F3F7754" w14:textId="2990E7F3" w:rsidR="00BF5451" w:rsidRDefault="00BF5451" w:rsidP="00BF5451">
      <w:r>
        <w:lastRenderedPageBreak/>
        <w:t xml:space="preserve">Se puede acceder a la web </w:t>
      </w:r>
      <w:proofErr w:type="spellStart"/>
      <w:r>
        <w:t>via</w:t>
      </w:r>
      <w:proofErr w:type="spellEnd"/>
      <w:r>
        <w:t xml:space="preserve"> https (sale el riesgo porque el certificado es </w:t>
      </w:r>
      <w:proofErr w:type="spellStart"/>
      <w:r>
        <w:t>autofirmado</w:t>
      </w:r>
      <w:proofErr w:type="spellEnd"/>
      <w:r>
        <w:t>)</w:t>
      </w:r>
    </w:p>
    <w:p w14:paraId="7D057DBC" w14:textId="77777777" w:rsidR="00BF5451" w:rsidRDefault="00BF5451" w:rsidP="00BF5451">
      <w:pPr>
        <w:keepNext/>
      </w:pPr>
      <w:r w:rsidRPr="00BF5451">
        <w:drawing>
          <wp:inline distT="0" distB="0" distL="0" distR="0" wp14:anchorId="5F7FA074" wp14:editId="61020362">
            <wp:extent cx="5400040" cy="1830070"/>
            <wp:effectExtent l="0" t="0" r="0" b="0"/>
            <wp:docPr id="515525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252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A0BA" w14:textId="3B0076CD" w:rsidR="00BF5451" w:rsidRDefault="00BF5451" w:rsidP="00BF5451">
      <w:pPr>
        <w:pStyle w:val="Descripcin"/>
        <w:jc w:val="left"/>
      </w:pPr>
      <w:bookmarkStart w:id="51" w:name="_Toc21389501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27</w:t>
      </w:r>
      <w:r>
        <w:fldChar w:fldCharType="end"/>
      </w:r>
      <w:r>
        <w:t xml:space="preserve"> Web con </w:t>
      </w:r>
      <w:proofErr w:type="spellStart"/>
      <w:r>
        <w:t>ssl</w:t>
      </w:r>
      <w:bookmarkEnd w:id="51"/>
      <w:proofErr w:type="spellEnd"/>
    </w:p>
    <w:p w14:paraId="08768B7E" w14:textId="16A2AF57" w:rsidR="00BF5451" w:rsidRDefault="00BF5451" w:rsidP="00BF5451">
      <w:pPr>
        <w:pStyle w:val="Ttulo1"/>
      </w:pPr>
      <w:bookmarkStart w:id="52" w:name="_Toc213894962"/>
      <w:r>
        <w:t>Añadir archivos log</w:t>
      </w:r>
      <w:bookmarkEnd w:id="52"/>
    </w:p>
    <w:p w14:paraId="37C7C2E8" w14:textId="54DC1902" w:rsidR="00BF5451" w:rsidRDefault="00BF5451" w:rsidP="00BF5451">
      <w:pPr>
        <w:pStyle w:val="Ttulo2"/>
      </w:pPr>
      <w:bookmarkStart w:id="53" w:name="_Toc213894963"/>
      <w:r>
        <w:t>Añadir archivos de logs de acceso y errores</w:t>
      </w:r>
      <w:bookmarkEnd w:id="53"/>
    </w:p>
    <w:p w14:paraId="2B0841DF" w14:textId="34FA6EAC" w:rsidR="00BF5451" w:rsidRDefault="00BF5451" w:rsidP="00BF5451">
      <w:r>
        <w:t>Para añadir los archivos de logs personalizados hay que modificar el archivo de configuración del virtual host</w:t>
      </w:r>
    </w:p>
    <w:p w14:paraId="62A2F971" w14:textId="77777777" w:rsidR="00BF5451" w:rsidRDefault="00BF5451" w:rsidP="00BF5451">
      <w:pPr>
        <w:keepNext/>
      </w:pPr>
      <w:r w:rsidRPr="00BF5451">
        <w:drawing>
          <wp:inline distT="0" distB="0" distL="0" distR="0" wp14:anchorId="179A5F92" wp14:editId="74CB85CE">
            <wp:extent cx="5400040" cy="1728470"/>
            <wp:effectExtent l="0" t="0" r="0" b="5080"/>
            <wp:docPr id="1288657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575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8AE4" w14:textId="73642452" w:rsidR="00BF5451" w:rsidRDefault="00BF5451" w:rsidP="00BF5451">
      <w:pPr>
        <w:pStyle w:val="Descripcin"/>
        <w:jc w:val="left"/>
      </w:pPr>
      <w:bookmarkStart w:id="54" w:name="_Toc21389501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28</w:t>
      </w:r>
      <w:r>
        <w:fldChar w:fldCharType="end"/>
      </w:r>
      <w:r>
        <w:t xml:space="preserve"> Archivos log</w:t>
      </w:r>
      <w:bookmarkEnd w:id="54"/>
    </w:p>
    <w:p w14:paraId="77BCB439" w14:textId="77777777" w:rsidR="00BF5451" w:rsidRDefault="00BF5451" w:rsidP="00BF5451"/>
    <w:p w14:paraId="413C4402" w14:textId="1991E303" w:rsidR="00BF5451" w:rsidRDefault="00BF5451" w:rsidP="00BF5451">
      <w:pPr>
        <w:pStyle w:val="Ttulo2"/>
      </w:pPr>
      <w:bookmarkStart w:id="55" w:name="_Toc213894964"/>
      <w:r w:rsidRPr="00BF5451">
        <w:t xml:space="preserve">Alias </w:t>
      </w:r>
      <w:proofErr w:type="spellStart"/>
      <w:r w:rsidRPr="00BF5451">
        <w:t>logformat</w:t>
      </w:r>
      <w:proofErr w:type="spellEnd"/>
      <w:r w:rsidRPr="00BF5451">
        <w:t>: </w:t>
      </w:r>
      <w:proofErr w:type="spellStart"/>
      <w:r w:rsidRPr="00BF5451">
        <w:rPr>
          <w:bCs/>
        </w:rPr>
        <w:t>combined</w:t>
      </w:r>
      <w:proofErr w:type="spellEnd"/>
      <w:r w:rsidRPr="00BF5451">
        <w:rPr>
          <w:bCs/>
        </w:rPr>
        <w:t xml:space="preserve"> ¿Qué me va a recoger?</w:t>
      </w:r>
      <w:bookmarkEnd w:id="55"/>
    </w:p>
    <w:p w14:paraId="09F43B3A" w14:textId="13256A6C" w:rsidR="00BF5451" w:rsidRDefault="00BF5451" w:rsidP="00BF5451">
      <w:proofErr w:type="spellStart"/>
      <w:r>
        <w:rPr>
          <w:b/>
          <w:bCs/>
        </w:rPr>
        <w:t>Combined</w:t>
      </w:r>
      <w:proofErr w:type="spellEnd"/>
      <w:r>
        <w:rPr>
          <w:b/>
          <w:bCs/>
        </w:rPr>
        <w:t xml:space="preserve"> </w:t>
      </w:r>
      <w:r>
        <w:t xml:space="preserve">es un alias que apache trae definido y que incluye información de cada acceso como direcciones </w:t>
      </w:r>
      <w:proofErr w:type="spellStart"/>
      <w:r>
        <w:t>ip</w:t>
      </w:r>
      <w:proofErr w:type="spellEnd"/>
      <w:r>
        <w:t xml:space="preserve"> de los </w:t>
      </w:r>
      <w:proofErr w:type="gramStart"/>
      <w:r>
        <w:t>clientes ,</w:t>
      </w:r>
      <w:proofErr w:type="gramEnd"/>
      <w:r>
        <w:t xml:space="preserve"> fecha y hora del acceso, el método (</w:t>
      </w:r>
      <w:proofErr w:type="spellStart"/>
      <w:proofErr w:type="gramStart"/>
      <w:r>
        <w:t>get,post</w:t>
      </w:r>
      <w:proofErr w:type="spellEnd"/>
      <w:proofErr w:type="gramEnd"/>
      <w:r>
        <w:t xml:space="preserve">, </w:t>
      </w:r>
      <w:proofErr w:type="spellStart"/>
      <w:r>
        <w:t>ect</w:t>
      </w:r>
      <w:proofErr w:type="spellEnd"/>
      <w:r>
        <w:t xml:space="preserve">…), </w:t>
      </w:r>
      <w:proofErr w:type="spellStart"/>
      <w:r>
        <w:t>url</w:t>
      </w:r>
      <w:proofErr w:type="spellEnd"/>
      <w:r>
        <w:t xml:space="preserve"> solicitada, código de estado, tamaño de la respuesta, </w:t>
      </w:r>
      <w:proofErr w:type="spellStart"/>
      <w:r>
        <w:t>referer</w:t>
      </w:r>
      <w:proofErr w:type="spellEnd"/>
      <w:r>
        <w:t xml:space="preserve"> y </w:t>
      </w:r>
      <w:proofErr w:type="spellStart"/>
      <w:r>
        <w:t>user-agent</w:t>
      </w:r>
      <w:proofErr w:type="spellEnd"/>
      <w:r>
        <w:t xml:space="preserve"> (</w:t>
      </w:r>
      <w:proofErr w:type="spellStart"/>
      <w:proofErr w:type="gramStart"/>
      <w:r>
        <w:t>navegador,sistema</w:t>
      </w:r>
      <w:proofErr w:type="spellEnd"/>
      <w:proofErr w:type="gramEnd"/>
      <w:r>
        <w:t xml:space="preserve"> operativo, </w:t>
      </w:r>
      <w:proofErr w:type="spellStart"/>
      <w:proofErr w:type="gramStart"/>
      <w:r>
        <w:t>ect</w:t>
      </w:r>
      <w:proofErr w:type="spellEnd"/>
      <w:r>
        <w:t>….</w:t>
      </w:r>
      <w:proofErr w:type="gramEnd"/>
      <w:r>
        <w:t>)</w:t>
      </w:r>
    </w:p>
    <w:p w14:paraId="20AC03D0" w14:textId="021AFA50" w:rsidR="00C56E07" w:rsidRDefault="00C56E07">
      <w:r>
        <w:br w:type="page"/>
      </w:r>
    </w:p>
    <w:p w14:paraId="600187EE" w14:textId="0FD787AB" w:rsidR="00C56E07" w:rsidRDefault="00C56E07" w:rsidP="00C56E07">
      <w:pPr>
        <w:pStyle w:val="Ttulo1"/>
      </w:pPr>
      <w:bookmarkStart w:id="56" w:name="_Toc213894965"/>
      <w:r>
        <w:lastRenderedPageBreak/>
        <w:t>Rotar logs por intervalos de horas</w:t>
      </w:r>
      <w:bookmarkEnd w:id="56"/>
    </w:p>
    <w:p w14:paraId="1AE1C047" w14:textId="336DCF49" w:rsidR="00C56E07" w:rsidRDefault="00C56E07" w:rsidP="00C56E07">
      <w:pPr>
        <w:pStyle w:val="Ttulo2"/>
      </w:pPr>
      <w:bookmarkStart w:id="57" w:name="_Toc213894966"/>
      <w:r>
        <w:t xml:space="preserve">Crear archivo de configuración </w:t>
      </w:r>
      <w:proofErr w:type="spellStart"/>
      <w:r>
        <w:t>logrotate</w:t>
      </w:r>
      <w:bookmarkEnd w:id="57"/>
      <w:proofErr w:type="spellEnd"/>
    </w:p>
    <w:p w14:paraId="5A58F70C" w14:textId="74647483" w:rsidR="00C56E07" w:rsidRDefault="00C56E07" w:rsidP="00C56E07">
      <w:r>
        <w:t xml:space="preserve">Creamos el archivo de </w:t>
      </w:r>
      <w:proofErr w:type="spellStart"/>
      <w:r>
        <w:t>configuracion</w:t>
      </w:r>
      <w:proofErr w:type="spellEnd"/>
      <w:r>
        <w:t xml:space="preserve"> en </w:t>
      </w:r>
      <w:r>
        <w:rPr>
          <w:b/>
          <w:bCs/>
        </w:rPr>
        <w:t>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</w:t>
      </w:r>
      <w:proofErr w:type="spellStart"/>
      <w:proofErr w:type="gramStart"/>
      <w:r>
        <w:rPr>
          <w:b/>
          <w:bCs/>
        </w:rPr>
        <w:t>logrotate.d</w:t>
      </w:r>
      <w:proofErr w:type="spellEnd"/>
      <w:proofErr w:type="gramEnd"/>
      <w:r>
        <w:rPr>
          <w:b/>
          <w:bCs/>
        </w:rPr>
        <w:t xml:space="preserve">/UD2T2-AM-daw02 </w:t>
      </w:r>
      <w:r>
        <w:t>y lo configuramos</w:t>
      </w:r>
    </w:p>
    <w:p w14:paraId="5EAE27C6" w14:textId="77777777" w:rsidR="00C56E07" w:rsidRDefault="00C56E07" w:rsidP="00C56E07">
      <w:pPr>
        <w:keepNext/>
      </w:pPr>
      <w:r w:rsidRPr="00C56E07">
        <w:drawing>
          <wp:inline distT="0" distB="0" distL="0" distR="0" wp14:anchorId="24A1C73C" wp14:editId="043618CD">
            <wp:extent cx="5400040" cy="1616075"/>
            <wp:effectExtent l="0" t="0" r="0" b="3175"/>
            <wp:docPr id="458338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388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8134" w14:textId="737868CF" w:rsidR="00C56E07" w:rsidRDefault="00C56E07" w:rsidP="00C56E07">
      <w:pPr>
        <w:pStyle w:val="Descripcin"/>
        <w:jc w:val="left"/>
      </w:pPr>
      <w:bookmarkStart w:id="58" w:name="_Toc21389501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29</w:t>
      </w:r>
      <w:r>
        <w:fldChar w:fldCharType="end"/>
      </w:r>
      <w:r>
        <w:t xml:space="preserve"> Rotar logs</w:t>
      </w:r>
      <w:bookmarkEnd w:id="58"/>
    </w:p>
    <w:p w14:paraId="2769A269" w14:textId="62CAD483" w:rsidR="00C56E07" w:rsidRDefault="00C56E07" w:rsidP="00C56E07">
      <w:r>
        <w:t>Aquí configuramos el sistema de rotación de logs que usa apache con los siguientes parámetros:</w:t>
      </w:r>
    </w:p>
    <w:p w14:paraId="44BF6752" w14:textId="157B516C" w:rsidR="00C56E07" w:rsidRDefault="00C56E07" w:rsidP="00C56E07">
      <w:pPr>
        <w:pStyle w:val="Prrafodelista"/>
        <w:numPr>
          <w:ilvl w:val="0"/>
          <w:numId w:val="3"/>
        </w:numPr>
      </w:pPr>
      <w:r w:rsidRPr="007C1519">
        <w:rPr>
          <w:b/>
          <w:bCs/>
        </w:rPr>
        <w:t>Daily:</w:t>
      </w:r>
      <w:r>
        <w:t xml:space="preserve"> rota cada 24 horas</w:t>
      </w:r>
    </w:p>
    <w:p w14:paraId="1658E4B7" w14:textId="78CC6E28" w:rsidR="00C56E07" w:rsidRDefault="00C56E07" w:rsidP="00C56E07">
      <w:pPr>
        <w:pStyle w:val="Prrafodelista"/>
        <w:numPr>
          <w:ilvl w:val="0"/>
          <w:numId w:val="3"/>
        </w:numPr>
      </w:pPr>
      <w:r w:rsidRPr="007C1519">
        <w:rPr>
          <w:b/>
          <w:bCs/>
        </w:rPr>
        <w:t>Rotate 7:</w:t>
      </w:r>
      <w:r>
        <w:t xml:space="preserve"> guarda 7 archivos antiguos antes de borrarlos definitivamente</w:t>
      </w:r>
    </w:p>
    <w:p w14:paraId="1C250EE8" w14:textId="1E69D5E7" w:rsidR="00C56E07" w:rsidRDefault="00C56E07" w:rsidP="00C56E07">
      <w:pPr>
        <w:pStyle w:val="Prrafodelista"/>
        <w:numPr>
          <w:ilvl w:val="0"/>
          <w:numId w:val="3"/>
        </w:numPr>
      </w:pPr>
      <w:r w:rsidRPr="007C1519">
        <w:rPr>
          <w:b/>
          <w:bCs/>
        </w:rPr>
        <w:t>Missingok:</w:t>
      </w:r>
      <w:r>
        <w:t xml:space="preserve"> Si el log no existe no muestra error</w:t>
      </w:r>
    </w:p>
    <w:p w14:paraId="727A3E07" w14:textId="1F2C62CE" w:rsidR="00C56E07" w:rsidRDefault="00C56E07" w:rsidP="00C56E07">
      <w:pPr>
        <w:pStyle w:val="Prrafodelista"/>
        <w:numPr>
          <w:ilvl w:val="0"/>
          <w:numId w:val="3"/>
        </w:numPr>
      </w:pPr>
      <w:r w:rsidRPr="007C1519">
        <w:rPr>
          <w:b/>
          <w:bCs/>
        </w:rPr>
        <w:t>Notifempty:</w:t>
      </w:r>
      <w:r>
        <w:t xml:space="preserve"> Si el archivo este vacío no se rota</w:t>
      </w:r>
    </w:p>
    <w:p w14:paraId="4E13A780" w14:textId="3C38344B" w:rsidR="00C56E07" w:rsidRDefault="00C56E07" w:rsidP="00C56E07">
      <w:pPr>
        <w:pStyle w:val="Prrafodelista"/>
        <w:numPr>
          <w:ilvl w:val="0"/>
          <w:numId w:val="3"/>
        </w:numPr>
      </w:pPr>
      <w:r w:rsidRPr="007C1519">
        <w:rPr>
          <w:b/>
          <w:bCs/>
        </w:rPr>
        <w:t>Compress:</w:t>
      </w:r>
      <w:r>
        <w:t xml:space="preserve"> Los archivos rotados se comprimen automáticamente</w:t>
      </w:r>
    </w:p>
    <w:p w14:paraId="14A49187" w14:textId="588DFD79" w:rsidR="00C56E07" w:rsidRDefault="00C56E07" w:rsidP="00C56E07">
      <w:pPr>
        <w:pStyle w:val="Prrafodelista"/>
        <w:numPr>
          <w:ilvl w:val="0"/>
          <w:numId w:val="3"/>
        </w:numPr>
      </w:pPr>
      <w:r w:rsidRPr="007C1519">
        <w:rPr>
          <w:b/>
          <w:bCs/>
        </w:rPr>
        <w:t>Delaycompress:</w:t>
      </w:r>
      <w:r>
        <w:t xml:space="preserve"> comprime a partir de la segunda rotación, no el primer archivo rotado</w:t>
      </w:r>
    </w:p>
    <w:p w14:paraId="7D706F46" w14:textId="3801BD09" w:rsidR="00C56E07" w:rsidRDefault="00C56E07" w:rsidP="00C56E07">
      <w:pPr>
        <w:pStyle w:val="Prrafodelista"/>
        <w:numPr>
          <w:ilvl w:val="0"/>
          <w:numId w:val="3"/>
        </w:numPr>
      </w:pPr>
      <w:r w:rsidRPr="007C1519">
        <w:rPr>
          <w:b/>
          <w:bCs/>
        </w:rPr>
        <w:t xml:space="preserve">Créate 640 </w:t>
      </w:r>
      <w:proofErr w:type="spellStart"/>
      <w:r w:rsidRPr="007C1519">
        <w:rPr>
          <w:b/>
          <w:bCs/>
        </w:rPr>
        <w:t>root</w:t>
      </w:r>
      <w:proofErr w:type="spellEnd"/>
      <w:r w:rsidRPr="007C1519">
        <w:rPr>
          <w:b/>
          <w:bCs/>
        </w:rPr>
        <w:t xml:space="preserve"> </w:t>
      </w:r>
      <w:proofErr w:type="spellStart"/>
      <w:r w:rsidRPr="007C1519">
        <w:rPr>
          <w:b/>
          <w:bCs/>
        </w:rPr>
        <w:t>adm</w:t>
      </w:r>
      <w:proofErr w:type="spellEnd"/>
      <w:r w:rsidRPr="007C1519">
        <w:rPr>
          <w:b/>
          <w:bCs/>
        </w:rPr>
        <w:t>:</w:t>
      </w:r>
      <w:r>
        <w:t xml:space="preserve"> después de rotar crea un log con permisos 640 propietario </w:t>
      </w:r>
      <w:proofErr w:type="spellStart"/>
      <w:r>
        <w:t>root</w:t>
      </w:r>
      <w:proofErr w:type="spellEnd"/>
      <w:r>
        <w:t xml:space="preserve"> y grupo </w:t>
      </w:r>
      <w:proofErr w:type="spellStart"/>
      <w:r>
        <w:t>adm</w:t>
      </w:r>
      <w:proofErr w:type="spellEnd"/>
    </w:p>
    <w:p w14:paraId="4E2261D2" w14:textId="2642464E" w:rsidR="00C56E07" w:rsidRDefault="00C56E07" w:rsidP="00C56E07">
      <w:pPr>
        <w:pStyle w:val="Prrafodelista"/>
        <w:numPr>
          <w:ilvl w:val="0"/>
          <w:numId w:val="3"/>
        </w:numPr>
      </w:pPr>
      <w:proofErr w:type="spellStart"/>
      <w:r w:rsidRPr="007C1519">
        <w:rPr>
          <w:b/>
          <w:bCs/>
        </w:rPr>
        <w:t>Sharedscripts</w:t>
      </w:r>
      <w:proofErr w:type="spellEnd"/>
      <w:r w:rsidRPr="007C1519">
        <w:rPr>
          <w:b/>
          <w:bCs/>
        </w:rPr>
        <w:t>:</w:t>
      </w:r>
      <w:r>
        <w:t xml:space="preserve"> Hace que el bloque </w:t>
      </w:r>
      <w:proofErr w:type="spellStart"/>
      <w:r>
        <w:t>postrotate</w:t>
      </w:r>
      <w:proofErr w:type="spellEnd"/>
      <w:r>
        <w:t xml:space="preserve"> se ejecute solo una vez</w:t>
      </w:r>
    </w:p>
    <w:p w14:paraId="48D1CC49" w14:textId="1C258064" w:rsidR="00C56E07" w:rsidRDefault="007C1519" w:rsidP="00C56E07">
      <w:pPr>
        <w:pStyle w:val="Prrafodelista"/>
        <w:numPr>
          <w:ilvl w:val="0"/>
          <w:numId w:val="3"/>
        </w:numPr>
      </w:pPr>
      <w:proofErr w:type="spellStart"/>
      <w:r w:rsidRPr="007C1519">
        <w:rPr>
          <w:b/>
          <w:bCs/>
        </w:rPr>
        <w:t>Postrotate</w:t>
      </w:r>
      <w:proofErr w:type="spellEnd"/>
      <w:r w:rsidRPr="007C1519">
        <w:rPr>
          <w:b/>
          <w:bCs/>
        </w:rPr>
        <w:t xml:space="preserve"> </w:t>
      </w:r>
      <w:proofErr w:type="spellStart"/>
      <w:r w:rsidRPr="007C1519">
        <w:rPr>
          <w:b/>
          <w:bCs/>
        </w:rPr>
        <w:t>end</w:t>
      </w:r>
      <w:proofErr w:type="spellEnd"/>
      <w:r w:rsidRPr="007C1519">
        <w:rPr>
          <w:b/>
          <w:bCs/>
        </w:rPr>
        <w:t xml:space="preserve"> script:</w:t>
      </w:r>
      <w:r>
        <w:t xml:space="preserve"> son los comandos que se ejecutan después de rotar los logs</w:t>
      </w:r>
    </w:p>
    <w:p w14:paraId="5BEEA36F" w14:textId="77777777" w:rsidR="007C1519" w:rsidRDefault="007C1519" w:rsidP="007C1519"/>
    <w:p w14:paraId="33AB824E" w14:textId="4B738854" w:rsidR="007C1519" w:rsidRDefault="007C1519" w:rsidP="007C1519">
      <w:pPr>
        <w:pStyle w:val="Ttulo1"/>
      </w:pPr>
      <w:bookmarkStart w:id="59" w:name="_Toc213894967"/>
      <w:r>
        <w:t>Comrpobar que todo funciona</w:t>
      </w:r>
      <w:bookmarkEnd w:id="59"/>
    </w:p>
    <w:p w14:paraId="3B078D61" w14:textId="7B3342B0" w:rsidR="007C1519" w:rsidRDefault="007C1519" w:rsidP="007C1519">
      <w:pPr>
        <w:pStyle w:val="Ttulo2"/>
      </w:pPr>
      <w:bookmarkStart w:id="60" w:name="_Toc213894968"/>
      <w:r>
        <w:t>Comprobar que los virtual host funcionan</w:t>
      </w:r>
      <w:bookmarkEnd w:id="60"/>
    </w:p>
    <w:p w14:paraId="280FE445" w14:textId="77777777" w:rsidR="007C1519" w:rsidRDefault="007C1519" w:rsidP="007C1519">
      <w:pPr>
        <w:keepNext/>
      </w:pPr>
      <w:r>
        <w:t xml:space="preserve">Compruebo que apache2 tenga habilitados y funcionando los 2 virtual host que creamos con el comando </w:t>
      </w:r>
      <w:r w:rsidRPr="007C1519">
        <w:rPr>
          <w:b/>
          <w:bCs/>
        </w:rPr>
        <w:t>sudo apache2ctl -S</w:t>
      </w:r>
      <w:r>
        <w:br/>
      </w:r>
      <w:r w:rsidRPr="007C1519">
        <w:drawing>
          <wp:inline distT="0" distB="0" distL="0" distR="0" wp14:anchorId="12A7FD04" wp14:editId="5FCF346B">
            <wp:extent cx="5400040" cy="1457325"/>
            <wp:effectExtent l="0" t="0" r="0" b="9525"/>
            <wp:docPr id="1100469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694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B589" w14:textId="4AF09EDE" w:rsidR="007C1519" w:rsidRDefault="007C1519" w:rsidP="007C1519">
      <w:pPr>
        <w:pStyle w:val="Descripcin"/>
        <w:jc w:val="left"/>
      </w:pPr>
      <w:bookmarkStart w:id="61" w:name="_Toc21389501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30</w:t>
      </w:r>
      <w:r>
        <w:fldChar w:fldCharType="end"/>
      </w:r>
      <w:r>
        <w:t xml:space="preserve"> </w:t>
      </w:r>
      <w:proofErr w:type="spellStart"/>
      <w:r>
        <w:t>Comprobacion</w:t>
      </w:r>
      <w:proofErr w:type="spellEnd"/>
      <w:r>
        <w:t xml:space="preserve"> de los virtual host</w:t>
      </w:r>
      <w:bookmarkEnd w:id="61"/>
    </w:p>
    <w:p w14:paraId="33EA2105" w14:textId="380192FC" w:rsidR="007C1519" w:rsidRDefault="007C1519">
      <w:r>
        <w:br w:type="page"/>
      </w:r>
    </w:p>
    <w:p w14:paraId="2F70A30B" w14:textId="612F2935" w:rsidR="007C1519" w:rsidRDefault="007C1519" w:rsidP="007C1519">
      <w:pPr>
        <w:pStyle w:val="Ttulo2"/>
      </w:pPr>
      <w:bookmarkStart w:id="62" w:name="_Toc213894969"/>
      <w:r>
        <w:lastRenderedPageBreak/>
        <w:t>Comprobar la web</w:t>
      </w:r>
      <w:bookmarkEnd w:id="62"/>
    </w:p>
    <w:p w14:paraId="29F76025" w14:textId="60467624" w:rsidR="007C1519" w:rsidRDefault="007C1519" w:rsidP="007C1519">
      <w:r>
        <w:t>Primero comprobamos la conexión http a los 2 directorios al no limitado y al limitado</w:t>
      </w:r>
    </w:p>
    <w:p w14:paraId="30762B1E" w14:textId="77777777" w:rsidR="007C1519" w:rsidRDefault="007C1519" w:rsidP="007C1519">
      <w:pPr>
        <w:keepNext/>
      </w:pPr>
      <w:r w:rsidRPr="007C1519">
        <w:drawing>
          <wp:inline distT="0" distB="0" distL="0" distR="0" wp14:anchorId="4B16BCF1" wp14:editId="675439C5">
            <wp:extent cx="4965700" cy="1245512"/>
            <wp:effectExtent l="0" t="0" r="6350" b="0"/>
            <wp:docPr id="548605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059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86006" cy="125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AA2E" w14:textId="475C4099" w:rsidR="007C1519" w:rsidRDefault="007C1519" w:rsidP="007C1519">
      <w:pPr>
        <w:pStyle w:val="Descripcin"/>
        <w:jc w:val="left"/>
      </w:pPr>
      <w:bookmarkStart w:id="63" w:name="_Toc213895018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31</w:t>
      </w:r>
      <w:r>
        <w:fldChar w:fldCharType="end"/>
      </w:r>
      <w:r>
        <w:t xml:space="preserve"> No limitado vía http</w:t>
      </w:r>
      <w:bookmarkEnd w:id="63"/>
    </w:p>
    <w:p w14:paraId="6B8E143F" w14:textId="77777777" w:rsidR="007C1519" w:rsidRDefault="007C1519" w:rsidP="007C1519">
      <w:pPr>
        <w:keepNext/>
      </w:pPr>
      <w:r w:rsidRPr="007C1519">
        <w:drawing>
          <wp:inline distT="0" distB="0" distL="0" distR="0" wp14:anchorId="6DB4DB64" wp14:editId="1132B6B1">
            <wp:extent cx="4991100" cy="1329943"/>
            <wp:effectExtent l="0" t="0" r="0" b="3810"/>
            <wp:docPr id="1601231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3194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00214" cy="133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A72F" w14:textId="7AD51D34" w:rsidR="007C1519" w:rsidRDefault="007C1519" w:rsidP="007C1519">
      <w:pPr>
        <w:pStyle w:val="Descripcin"/>
        <w:jc w:val="left"/>
      </w:pPr>
      <w:bookmarkStart w:id="64" w:name="_Toc21389501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32</w:t>
      </w:r>
      <w:r>
        <w:fldChar w:fldCharType="end"/>
      </w:r>
      <w:r>
        <w:t xml:space="preserve"> Limitado vía http</w:t>
      </w:r>
      <w:bookmarkEnd w:id="64"/>
    </w:p>
    <w:p w14:paraId="21A15EBA" w14:textId="77777777" w:rsidR="007C1519" w:rsidRDefault="007C1519" w:rsidP="007C1519"/>
    <w:p w14:paraId="429D3654" w14:textId="5902F4FE" w:rsidR="007C1519" w:rsidRDefault="007C1519" w:rsidP="007C1519">
      <w:r>
        <w:t>Ahora comprobamos ambos vía https</w:t>
      </w:r>
    </w:p>
    <w:p w14:paraId="2A376F65" w14:textId="77777777" w:rsidR="007C1519" w:rsidRPr="007C1519" w:rsidRDefault="007C1519" w:rsidP="007C1519"/>
    <w:p w14:paraId="7A50AFDC" w14:textId="77777777" w:rsidR="007C1519" w:rsidRDefault="007C1519" w:rsidP="007C1519">
      <w:pPr>
        <w:keepNext/>
      </w:pPr>
      <w:r w:rsidRPr="007C1519">
        <w:drawing>
          <wp:inline distT="0" distB="0" distL="0" distR="0" wp14:anchorId="1BB43AD5" wp14:editId="1BD7EA60">
            <wp:extent cx="5067300" cy="1409239"/>
            <wp:effectExtent l="0" t="0" r="0" b="635"/>
            <wp:docPr id="86869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919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85644" cy="141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90C9" w14:textId="23421F85" w:rsidR="00C56E07" w:rsidRDefault="007C1519" w:rsidP="007C1519">
      <w:pPr>
        <w:pStyle w:val="Descripcin"/>
        <w:jc w:val="left"/>
      </w:pPr>
      <w:bookmarkStart w:id="65" w:name="_Toc213895020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33</w:t>
      </w:r>
      <w:r>
        <w:fldChar w:fldCharType="end"/>
      </w:r>
      <w:r>
        <w:t xml:space="preserve"> No limitado vía https</w:t>
      </w:r>
      <w:bookmarkEnd w:id="65"/>
    </w:p>
    <w:p w14:paraId="4533EB89" w14:textId="77777777" w:rsidR="007C1519" w:rsidRDefault="007C1519" w:rsidP="007C1519">
      <w:pPr>
        <w:keepNext/>
      </w:pPr>
      <w:r w:rsidRPr="007C1519">
        <w:drawing>
          <wp:inline distT="0" distB="0" distL="0" distR="0" wp14:anchorId="4A75EE6E" wp14:editId="642ABEB4">
            <wp:extent cx="4889500" cy="1692121"/>
            <wp:effectExtent l="0" t="0" r="6350" b="3810"/>
            <wp:docPr id="1444893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9317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98605" cy="169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6486" w14:textId="0EB5E111" w:rsidR="007C1519" w:rsidRDefault="007C1519" w:rsidP="007C1519">
      <w:pPr>
        <w:pStyle w:val="Descripcin"/>
        <w:jc w:val="left"/>
      </w:pPr>
      <w:bookmarkStart w:id="66" w:name="_Toc213895021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34</w:t>
      </w:r>
      <w:r>
        <w:fldChar w:fldCharType="end"/>
      </w:r>
      <w:r>
        <w:t xml:space="preserve"> Limitado vía https</w:t>
      </w:r>
      <w:bookmarkEnd w:id="66"/>
    </w:p>
    <w:p w14:paraId="309552FD" w14:textId="5227C135" w:rsidR="007C1519" w:rsidRDefault="00137D26" w:rsidP="00137D26">
      <w:pPr>
        <w:pStyle w:val="Ttulo2"/>
      </w:pPr>
      <w:bookmarkStart w:id="67" w:name="_Toc213894970"/>
      <w:r>
        <w:lastRenderedPageBreak/>
        <w:t>Comprobar los archivos logs</w:t>
      </w:r>
      <w:bookmarkEnd w:id="67"/>
    </w:p>
    <w:p w14:paraId="0A137640" w14:textId="77777777" w:rsidR="00137D26" w:rsidRDefault="00137D26" w:rsidP="00137D26"/>
    <w:p w14:paraId="14E4FF40" w14:textId="34194E3A" w:rsidR="00137D26" w:rsidRPr="00137D26" w:rsidRDefault="00137D26" w:rsidP="00137D26">
      <w:r>
        <w:t>Compruebo que existan los archivos logs de la web</w:t>
      </w:r>
    </w:p>
    <w:p w14:paraId="35C35F9F" w14:textId="77777777" w:rsidR="00137D26" w:rsidRDefault="00137D26" w:rsidP="00137D26">
      <w:pPr>
        <w:keepNext/>
      </w:pPr>
      <w:r w:rsidRPr="00137D26">
        <w:drawing>
          <wp:inline distT="0" distB="0" distL="0" distR="0" wp14:anchorId="17B3789E" wp14:editId="27F69A53">
            <wp:extent cx="5400040" cy="927100"/>
            <wp:effectExtent l="0" t="0" r="0" b="6350"/>
            <wp:docPr id="1564323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232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F19D" w14:textId="58F82C2B" w:rsidR="00137D26" w:rsidRDefault="00137D26" w:rsidP="00137D26">
      <w:pPr>
        <w:pStyle w:val="Descripcin"/>
        <w:jc w:val="left"/>
      </w:pPr>
      <w:bookmarkStart w:id="68" w:name="_Toc213895022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35</w:t>
      </w:r>
      <w:r>
        <w:fldChar w:fldCharType="end"/>
      </w:r>
      <w:r>
        <w:t xml:space="preserve"> Archivos .log</w:t>
      </w:r>
      <w:bookmarkEnd w:id="68"/>
    </w:p>
    <w:p w14:paraId="1AF267B4" w14:textId="77777777" w:rsidR="00137D26" w:rsidRDefault="00137D26" w:rsidP="00137D26"/>
    <w:p w14:paraId="54CAE251" w14:textId="6E79FF93" w:rsidR="00137D26" w:rsidRDefault="00137D26" w:rsidP="00137D26">
      <w:r>
        <w:t>También compruebo que estén escribiendo datos dentro de los logs</w:t>
      </w:r>
    </w:p>
    <w:p w14:paraId="4D624FFA" w14:textId="77777777" w:rsidR="00137D26" w:rsidRDefault="00137D26" w:rsidP="00137D26">
      <w:pPr>
        <w:keepNext/>
      </w:pPr>
      <w:r w:rsidRPr="00137D26">
        <w:drawing>
          <wp:inline distT="0" distB="0" distL="0" distR="0" wp14:anchorId="4A656420" wp14:editId="0206353B">
            <wp:extent cx="5932628" cy="558800"/>
            <wp:effectExtent l="0" t="0" r="0" b="0"/>
            <wp:docPr id="1519045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451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36" cy="55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296B" w14:textId="49D52066" w:rsidR="00137D26" w:rsidRDefault="00137D26" w:rsidP="00137D26">
      <w:pPr>
        <w:pStyle w:val="Descripcin"/>
        <w:jc w:val="left"/>
      </w:pPr>
      <w:bookmarkStart w:id="69" w:name="_Toc21389502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36</w:t>
      </w:r>
      <w:r>
        <w:fldChar w:fldCharType="end"/>
      </w:r>
      <w:r>
        <w:t xml:space="preserve"> Logs de accesos</w:t>
      </w:r>
      <w:bookmarkEnd w:id="69"/>
    </w:p>
    <w:p w14:paraId="0D235F6B" w14:textId="77777777" w:rsidR="00137D26" w:rsidRDefault="00137D26" w:rsidP="00137D26"/>
    <w:p w14:paraId="085DBF5E" w14:textId="17BA9DC5" w:rsidR="00137D26" w:rsidRDefault="00137D26" w:rsidP="00137D26">
      <w:pPr>
        <w:pStyle w:val="Ttulo2"/>
      </w:pPr>
      <w:bookmarkStart w:id="70" w:name="_Toc213894971"/>
      <w:r>
        <w:t xml:space="preserve">Comprobar el </w:t>
      </w:r>
      <w:proofErr w:type="spellStart"/>
      <w:r>
        <w:t>logrotate</w:t>
      </w:r>
      <w:bookmarkEnd w:id="70"/>
      <w:proofErr w:type="spellEnd"/>
    </w:p>
    <w:p w14:paraId="4715DF81" w14:textId="330C0C8B" w:rsidR="00137D26" w:rsidRDefault="00137D26" w:rsidP="00137D26">
      <w:r>
        <w:t xml:space="preserve">Con el comando </w:t>
      </w:r>
      <w:proofErr w:type="spellStart"/>
      <w:r>
        <w:rPr>
          <w:b/>
          <w:bCs/>
        </w:rPr>
        <w:t>logrotate</w:t>
      </w:r>
      <w:proofErr w:type="spellEnd"/>
      <w:r>
        <w:rPr>
          <w:b/>
          <w:bCs/>
        </w:rPr>
        <w:t xml:space="preserve"> -f </w:t>
      </w:r>
      <w:r>
        <w:t>forzamos una rotación</w:t>
      </w:r>
    </w:p>
    <w:p w14:paraId="28926FB6" w14:textId="77777777" w:rsidR="00137D26" w:rsidRPr="00137D26" w:rsidRDefault="00137D26" w:rsidP="00137D26"/>
    <w:p w14:paraId="157ED046" w14:textId="77777777" w:rsidR="00137D26" w:rsidRDefault="00137D26" w:rsidP="00137D26">
      <w:pPr>
        <w:keepNext/>
      </w:pPr>
      <w:r w:rsidRPr="00137D26">
        <w:drawing>
          <wp:inline distT="0" distB="0" distL="0" distR="0" wp14:anchorId="78988073" wp14:editId="16DB4F69">
            <wp:extent cx="5400040" cy="996315"/>
            <wp:effectExtent l="0" t="0" r="0" b="0"/>
            <wp:docPr id="633352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526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BC51" w14:textId="4EC6E9A4" w:rsidR="00137D26" w:rsidRDefault="00137D26" w:rsidP="00137D26">
      <w:pPr>
        <w:pStyle w:val="Descripcin"/>
        <w:jc w:val="left"/>
      </w:pPr>
      <w:bookmarkStart w:id="71" w:name="_Toc21389502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A3E1F">
        <w:rPr>
          <w:noProof/>
        </w:rPr>
        <w:t>37</w:t>
      </w:r>
      <w:r>
        <w:fldChar w:fldCharType="end"/>
      </w:r>
      <w:r>
        <w:t xml:space="preserve"> Comprobar </w:t>
      </w:r>
      <w:proofErr w:type="spellStart"/>
      <w:r>
        <w:t>logrotate</w:t>
      </w:r>
      <w:bookmarkEnd w:id="71"/>
      <w:proofErr w:type="spellEnd"/>
    </w:p>
    <w:p w14:paraId="45C4B2E3" w14:textId="77777777" w:rsidR="00137D26" w:rsidRDefault="00137D26" w:rsidP="00137D26"/>
    <w:p w14:paraId="3BDBD64B" w14:textId="39870DC6" w:rsidR="00137D26" w:rsidRDefault="00137D26" w:rsidP="00137D26">
      <w:pPr>
        <w:pStyle w:val="Ttulo1"/>
      </w:pPr>
      <w:bookmarkStart w:id="72" w:name="_Toc213894972"/>
      <w:r>
        <w:t>NOTA FINAL</w:t>
      </w:r>
      <w:bookmarkEnd w:id="72"/>
    </w:p>
    <w:p w14:paraId="5A6D4F37" w14:textId="77777777" w:rsidR="00137D26" w:rsidRDefault="00137D26" w:rsidP="00137D26"/>
    <w:p w14:paraId="36EFD144" w14:textId="5172F020" w:rsidR="00137D26" w:rsidRPr="00137D26" w:rsidRDefault="00137D26" w:rsidP="00137D26">
      <w:r>
        <w:t xml:space="preserve">Vi tarde las notas importantes de la </w:t>
      </w:r>
      <w:proofErr w:type="spellStart"/>
      <w:r>
        <w:t>practica</w:t>
      </w:r>
      <w:proofErr w:type="spellEnd"/>
      <w:r>
        <w:t xml:space="preserve"> por eso al principio no estaban los index.html en los directorios sin delimitar y limitados, por eso </w:t>
      </w:r>
      <w:proofErr w:type="spellStart"/>
      <w:r>
        <w:t>mas</w:t>
      </w:r>
      <w:proofErr w:type="spellEnd"/>
      <w:r>
        <w:t xml:space="preserve"> tarde cuando lo compruebo </w:t>
      </w:r>
      <w:proofErr w:type="spellStart"/>
      <w:r>
        <w:t>si</w:t>
      </w:r>
      <w:proofErr w:type="spellEnd"/>
      <w:r>
        <w:t xml:space="preserve"> que sale por que los cree más tarde igualmente por la </w:t>
      </w:r>
      <w:proofErr w:type="spellStart"/>
      <w:r>
        <w:t>url</w:t>
      </w:r>
      <w:proofErr w:type="spellEnd"/>
      <w:r>
        <w:t xml:space="preserve"> se puede ver que si que estoy en los directorios</w:t>
      </w:r>
    </w:p>
    <w:sectPr w:rsidR="00137D26" w:rsidRPr="00137D26" w:rsidSect="00AC5C16">
      <w:headerReference w:type="default" r:id="rId54"/>
      <w:headerReference w:type="first" r:id="rId55"/>
      <w:footerReference w:type="first" r:id="rId56"/>
      <w:pgSz w:w="11906" w:h="16838"/>
      <w:pgMar w:top="1417" w:right="1701" w:bottom="1417" w:left="1701" w:header="73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200B3" w14:textId="77777777" w:rsidR="00CE7E6D" w:rsidRDefault="00CE7E6D" w:rsidP="003A111D">
      <w:pPr>
        <w:spacing w:after="0" w:line="240" w:lineRule="auto"/>
      </w:pPr>
      <w:r>
        <w:separator/>
      </w:r>
    </w:p>
  </w:endnote>
  <w:endnote w:type="continuationSeparator" w:id="0">
    <w:p w14:paraId="5D66F6CA" w14:textId="77777777" w:rsidR="00CE7E6D" w:rsidRDefault="00CE7E6D" w:rsidP="003A1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233EE" w14:textId="77777777" w:rsidR="003A111D" w:rsidRDefault="000E1F5A">
    <w:pPr>
      <w:pStyle w:val="Piedepgina"/>
    </w:pPr>
    <w:r w:rsidRPr="000E1F5A">
      <w:rPr>
        <w:caps/>
        <w:noProof/>
        <w:color w:val="808080" w:themeColor="background1" w:themeShade="80"/>
        <w:sz w:val="18"/>
        <w:lang w:eastAsia="es-ES"/>
      </w:rPr>
      <mc:AlternateContent>
        <mc:Choice Requires="wpg">
          <w:drawing>
            <wp:anchor distT="0" distB="0" distL="0" distR="0" simplePos="0" relativeHeight="251675648" behindDoc="0" locked="0" layoutInCell="1" allowOverlap="1" wp14:anchorId="0A3FC56F" wp14:editId="4B85DE8F">
              <wp:simplePos x="0" y="0"/>
              <wp:positionH relativeFrom="margin">
                <wp:posOffset>6824</wp:posOffset>
              </wp:positionH>
              <wp:positionV relativeFrom="bottomMargin">
                <wp:posOffset>180340</wp:posOffset>
              </wp:positionV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9DB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24CEE" w14:textId="2D192A20" w:rsidR="000E1F5A" w:rsidRPr="000A5F40" w:rsidRDefault="00000000" w:rsidP="00B615C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sdt>
                              <w:sdtPr>
                                <w:rPr>
                                  <w:caps/>
                                  <w:sz w:val="16"/>
                                  <w:szCs w:val="16"/>
                                </w:rPr>
                                <w:alias w:val="Título"/>
                                <w:tag w:val=""/>
                                <w:id w:val="1840569772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 w:multiLine="1"/>
                              </w:sdtPr>
                              <w:sdtEndPr>
                                <w:rPr>
                                  <w:caps w:val="0"/>
                                </w:rPr>
                              </w:sdtEndPr>
                              <w:sdtContent>
                                <w:r w:rsidR="00967A37">
                                  <w:rPr>
                                    <w:caps/>
                                    <w:sz w:val="16"/>
                                    <w:szCs w:val="16"/>
                                  </w:rPr>
                                  <w:t>Configuracion de servidores apache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3FC56F" id="Grupo 37" o:spid="_x0000_s1029" style="position:absolute;margin-left:.55pt;margin-top:14.2pt;width:468pt;height:25.2pt;z-index:251675648;mso-width-percent:1000;mso-wrap-distance-left:0;mso-wrap-distance-right:0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">
              <v:rect id="Rectángulo 38" o:spid="_x0000_s1030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" fillcolor="#009db4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1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24824CEE" w14:textId="2D192A20" w:rsidR="000E1F5A" w:rsidRPr="000A5F40" w:rsidRDefault="00000000" w:rsidP="00B615C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sdt>
                        <w:sdtPr>
                          <w:rPr>
                            <w:caps/>
                            <w:sz w:val="16"/>
                            <w:szCs w:val="16"/>
                          </w:rPr>
                          <w:alias w:val="Título"/>
                          <w:tag w:val=""/>
                          <w:id w:val="1840569772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967A37">
                            <w:rPr>
                              <w:caps/>
                              <w:sz w:val="16"/>
                              <w:szCs w:val="16"/>
                            </w:rPr>
                            <w:t>Configuracion de servidores apache</w:t>
                          </w:r>
                        </w:sdtContent>
                      </w:sdt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0E1F5A">
      <w:rPr>
        <w:caps/>
        <w:noProof/>
        <w:sz w:val="18"/>
        <w:lang w:eastAsia="es-ES"/>
      </w:rPr>
      <mc:AlternateContent>
        <mc:Choice Requires="wps">
          <w:drawing>
            <wp:anchor distT="0" distB="0" distL="0" distR="0" simplePos="0" relativeHeight="251674624" behindDoc="0" locked="0" layoutInCell="1" allowOverlap="1" wp14:anchorId="69B7E65E" wp14:editId="4F0D9CDB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9971405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009DB4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AC75D7" w14:textId="77777777" w:rsidR="000E1F5A" w:rsidRDefault="00AC5C16" w:rsidP="000E1F5A">
                          <w:pPr>
                            <w:shd w:val="clear" w:color="auto" w:fill="009DB4"/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B7E65E" id="Rectángulo 40" o:spid="_x0000_s1032" style="position:absolute;margin-left:0;margin-top:0;width:36pt;height:25.2pt;z-index:25167462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" fillcolor="#009db4" stroked="f" strokeweight="3pt">
              <v:textbox>
                <w:txbxContent>
                  <w:p w14:paraId="3AAC75D7" w14:textId="77777777" w:rsidR="000E1F5A" w:rsidRDefault="00AC5C16" w:rsidP="000E1F5A">
                    <w:pPr>
                      <w:shd w:val="clear" w:color="auto" w:fill="009DB4"/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\* Arabic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0B3BE" w14:textId="77777777" w:rsidR="00C1112C" w:rsidRPr="000A5F40" w:rsidRDefault="00B615C5" w:rsidP="00D76E52">
    <w:pPr>
      <w:pStyle w:val="Piedepgina"/>
      <w:jc w:val="center"/>
      <w:rPr>
        <w:sz w:val="20"/>
        <w:szCs w:val="20"/>
      </w:rPr>
    </w:pPr>
    <w:r w:rsidRPr="000A5F40">
      <w:rPr>
        <w:caps/>
        <w:noProof/>
        <w:color w:val="808080" w:themeColor="background1" w:themeShade="80"/>
        <w:sz w:val="20"/>
        <w:szCs w:val="20"/>
        <w:lang w:eastAsia="es-ES"/>
      </w:rPr>
      <mc:AlternateContent>
        <mc:Choice Requires="wpg">
          <w:drawing>
            <wp:anchor distT="0" distB="0" distL="0" distR="0" simplePos="0" relativeHeight="251678720" behindDoc="0" locked="0" layoutInCell="1" allowOverlap="1" wp14:anchorId="58E911C1" wp14:editId="005B0577">
              <wp:simplePos x="0" y="0"/>
              <wp:positionH relativeFrom="margin">
                <wp:posOffset>6824</wp:posOffset>
              </wp:positionH>
              <wp:positionV relativeFrom="bottomMargin">
                <wp:posOffset>179705</wp:posOffset>
              </wp:positionV>
              <wp:extent cx="5943600" cy="320040"/>
              <wp:effectExtent l="0" t="0" r="0" b="3810"/>
              <wp:wrapSquare wrapText="bothSides"/>
              <wp:docPr id="15" name="Grupo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16" name="Rectángulo 16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9DB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Cuadro de texto 17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C209DC" w14:textId="01A0BCEE" w:rsidR="00B615C5" w:rsidRPr="000A5F40" w:rsidRDefault="00000000" w:rsidP="000A5F40">
                            <w:pPr>
                              <w:jc w:val="center"/>
                              <w:rPr>
                                <w:b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b/>
                                  <w:caps/>
                                  <w:sz w:val="20"/>
                                  <w:szCs w:val="20"/>
                                </w:rPr>
                                <w:alias w:val="Título"/>
                                <w:tag w:val=""/>
                                <w:id w:val="-1478676683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 w:multiLine="1"/>
                              </w:sdtPr>
                              <w:sdtEndPr>
                                <w:rPr>
                                  <w:caps w:val="0"/>
                                </w:rPr>
                              </w:sdtEndPr>
                              <w:sdtContent>
                                <w:r w:rsidR="00967A37">
                                  <w:rPr>
                                    <w:b/>
                                    <w:caps/>
                                    <w:sz w:val="20"/>
                                    <w:szCs w:val="20"/>
                                  </w:rPr>
                                  <w:t>Configuracion de servidores apache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8E911C1" id="Grupo 15" o:spid="_x0000_s1033" style="position:absolute;left:0;text-align:left;margin-left:.55pt;margin-top:14.15pt;width:468pt;height:25.2pt;z-index:251678720;mso-width-percent:1000;mso-wrap-distance-left:0;mso-wrap-distance-right:0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">
              <v:rect id="Rectángulo 16" o:spid="_x0000_s1034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" fillcolor="#009db4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7" o:spid="_x0000_s1035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" filled="f" stroked="f" strokeweight=".5pt">
                <v:textbox inset=",,,0">
                  <w:txbxContent>
                    <w:p w14:paraId="5BC209DC" w14:textId="01A0BCEE" w:rsidR="00B615C5" w:rsidRPr="000A5F40" w:rsidRDefault="00000000" w:rsidP="000A5F40">
                      <w:pPr>
                        <w:jc w:val="center"/>
                        <w:rPr>
                          <w:b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b/>
                            <w:caps/>
                            <w:sz w:val="20"/>
                            <w:szCs w:val="20"/>
                          </w:rPr>
                          <w:alias w:val="Título"/>
                          <w:tag w:val=""/>
                          <w:id w:val="-1478676683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967A37">
                            <w:rPr>
                              <w:b/>
                              <w:caps/>
                              <w:sz w:val="20"/>
                              <w:szCs w:val="20"/>
                            </w:rPr>
                            <w:t>Configuracion de servidores apache</w:t>
                          </w:r>
                        </w:sdtContent>
                      </w:sdt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0A5F40">
      <w:rPr>
        <w:caps/>
        <w:noProof/>
        <w:color w:val="5B9BD5" w:themeColor="accent1"/>
        <w:sz w:val="20"/>
        <w:szCs w:val="20"/>
        <w:lang w:eastAsia="es-ES"/>
      </w:rPr>
      <mc:AlternateContent>
        <mc:Choice Requires="wps">
          <w:drawing>
            <wp:anchor distT="0" distB="0" distL="0" distR="0" simplePos="0" relativeHeight="251677696" behindDoc="0" locked="0" layoutInCell="1" allowOverlap="1" wp14:anchorId="3EED4C5F" wp14:editId="30979D7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18" name="Rectángulo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009DB4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CCC64" w14:textId="77777777" w:rsidR="00B615C5" w:rsidRPr="00B615C5" w:rsidRDefault="00B615C5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B615C5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B615C5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B615C5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AC5C16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 w:rsidRPr="00B615C5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ED4C5F" id="Rectángulo 18" o:spid="_x0000_s1036" style="position:absolute;left:0;text-align:left;margin-left:0;margin-top:0;width:36pt;height:25.2pt;z-index:25167769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" fillcolor="#009db4" stroked="f" strokeweight="3pt">
              <v:textbox>
                <w:txbxContent>
                  <w:p w14:paraId="4A7CCC64" w14:textId="77777777" w:rsidR="00B615C5" w:rsidRPr="00B615C5" w:rsidRDefault="00B615C5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 w:rsidRPr="00B615C5"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 w:rsidRPr="00B615C5"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 w:rsidRPr="00B615C5"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AC5C16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 w:rsidRPr="00B615C5"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272B8" w14:textId="77777777" w:rsidR="00CE7E6D" w:rsidRDefault="00CE7E6D" w:rsidP="003A111D">
      <w:pPr>
        <w:spacing w:after="0" w:line="240" w:lineRule="auto"/>
      </w:pPr>
      <w:r>
        <w:separator/>
      </w:r>
    </w:p>
  </w:footnote>
  <w:footnote w:type="continuationSeparator" w:id="0">
    <w:p w14:paraId="182D1513" w14:textId="77777777" w:rsidR="00CE7E6D" w:rsidRDefault="00CE7E6D" w:rsidP="003A11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F64B" w14:textId="77777777" w:rsidR="003A111D" w:rsidRDefault="003A111D" w:rsidP="003A111D">
    <w:pPr>
      <w:pStyle w:val="Encabezado"/>
      <w:tabs>
        <w:tab w:val="clear" w:pos="4252"/>
        <w:tab w:val="clear" w:pos="8504"/>
        <w:tab w:val="left" w:pos="2146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96"/>
      <w:gridCol w:w="3261"/>
      <w:gridCol w:w="3537"/>
    </w:tblGrid>
    <w:tr w:rsidR="00AC5C16" w14:paraId="3877A437" w14:textId="77777777" w:rsidTr="005A69B3">
      <w:tc>
        <w:tcPr>
          <w:tcW w:w="1696" w:type="dxa"/>
          <w:vMerge w:val="restart"/>
        </w:tcPr>
        <w:p w14:paraId="1CCBB5DD" w14:textId="77777777" w:rsidR="00AC5C16" w:rsidRDefault="00AC5C16" w:rsidP="00AC5C16">
          <w:pPr>
            <w:pStyle w:val="Encabezado"/>
            <w:tabs>
              <w:tab w:val="clear" w:pos="4252"/>
              <w:tab w:val="clear" w:pos="8504"/>
              <w:tab w:val="left" w:pos="992"/>
            </w:tabs>
          </w:pPr>
          <w:r w:rsidRPr="00F51545">
            <w:rPr>
              <w:noProof/>
              <w:lang w:eastAsia="es-ES"/>
            </w:rPr>
            <w:drawing>
              <wp:anchor distT="0" distB="0" distL="114300" distR="114300" simplePos="0" relativeHeight="251680768" behindDoc="0" locked="0" layoutInCell="1" allowOverlap="1" wp14:anchorId="58476F4C" wp14:editId="4785AC79">
                <wp:simplePos x="0" y="0"/>
                <wp:positionH relativeFrom="margin">
                  <wp:posOffset>67993</wp:posOffset>
                </wp:positionH>
                <wp:positionV relativeFrom="paragraph">
                  <wp:posOffset>35560</wp:posOffset>
                </wp:positionV>
                <wp:extent cx="798779" cy="465827"/>
                <wp:effectExtent l="0" t="0" r="1905" b="0"/>
                <wp:wrapNone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8779" cy="4658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61" w:type="dxa"/>
        </w:tcPr>
        <w:p w14:paraId="4E0C9349" w14:textId="77777777" w:rsidR="00AC5C16" w:rsidRDefault="00AC5C16" w:rsidP="00AC5C16">
          <w:pPr>
            <w:pStyle w:val="Encabezado"/>
            <w:tabs>
              <w:tab w:val="clear" w:pos="4252"/>
              <w:tab w:val="clear" w:pos="8504"/>
              <w:tab w:val="left" w:pos="992"/>
            </w:tabs>
          </w:pPr>
        </w:p>
      </w:tc>
      <w:tc>
        <w:tcPr>
          <w:tcW w:w="3537" w:type="dxa"/>
        </w:tcPr>
        <w:p w14:paraId="537B339B" w14:textId="0B8C9894" w:rsidR="00AC5C16" w:rsidRPr="000E1F5A" w:rsidRDefault="00967A37" w:rsidP="00AC5C16">
          <w:pPr>
            <w:pStyle w:val="Encabezado"/>
            <w:tabs>
              <w:tab w:val="clear" w:pos="4252"/>
              <w:tab w:val="clear" w:pos="8504"/>
              <w:tab w:val="left" w:pos="992"/>
            </w:tabs>
            <w:jc w:val="right"/>
            <w:rPr>
              <w:sz w:val="20"/>
            </w:rPr>
          </w:pPr>
          <w:r>
            <w:rPr>
              <w:sz w:val="20"/>
            </w:rPr>
            <w:t xml:space="preserve">Despliegue de aplicaciones web </w:t>
          </w:r>
        </w:p>
      </w:tc>
    </w:tr>
    <w:tr w:rsidR="00AC5C16" w14:paraId="032C0E60" w14:textId="77777777" w:rsidTr="005A69B3">
      <w:tc>
        <w:tcPr>
          <w:tcW w:w="1696" w:type="dxa"/>
          <w:vMerge/>
        </w:tcPr>
        <w:p w14:paraId="60E3A2D4" w14:textId="77777777" w:rsidR="00AC5C16" w:rsidRDefault="00AC5C16" w:rsidP="00AC5C16">
          <w:pPr>
            <w:pStyle w:val="Encabezado"/>
            <w:tabs>
              <w:tab w:val="clear" w:pos="4252"/>
              <w:tab w:val="clear" w:pos="8504"/>
              <w:tab w:val="left" w:pos="992"/>
            </w:tabs>
          </w:pPr>
        </w:p>
      </w:tc>
      <w:tc>
        <w:tcPr>
          <w:tcW w:w="3261" w:type="dxa"/>
        </w:tcPr>
        <w:p w14:paraId="17EA787C" w14:textId="77777777" w:rsidR="00AC5C16" w:rsidRDefault="00AC5C16" w:rsidP="00AC5C16">
          <w:pPr>
            <w:pStyle w:val="Encabezado"/>
            <w:tabs>
              <w:tab w:val="clear" w:pos="4252"/>
              <w:tab w:val="clear" w:pos="8504"/>
              <w:tab w:val="left" w:pos="992"/>
            </w:tabs>
          </w:pPr>
        </w:p>
      </w:tc>
      <w:tc>
        <w:tcPr>
          <w:tcW w:w="3537" w:type="dxa"/>
        </w:tcPr>
        <w:p w14:paraId="191CDBE1" w14:textId="7DA69892" w:rsidR="00AC5C16" w:rsidRDefault="00967A37" w:rsidP="00AC5C16">
          <w:pPr>
            <w:pStyle w:val="Encabezado"/>
            <w:tabs>
              <w:tab w:val="clear" w:pos="4252"/>
              <w:tab w:val="clear" w:pos="8504"/>
              <w:tab w:val="left" w:pos="992"/>
            </w:tabs>
            <w:jc w:val="right"/>
          </w:pPr>
          <w:r>
            <w:rPr>
              <w:sz w:val="20"/>
            </w:rPr>
            <w:t>Unidad 02 – Practica 2</w:t>
          </w:r>
        </w:p>
      </w:tc>
    </w:tr>
    <w:tr w:rsidR="00AC5C16" w14:paraId="6DBC7D28" w14:textId="77777777" w:rsidTr="005A69B3">
      <w:tc>
        <w:tcPr>
          <w:tcW w:w="1696" w:type="dxa"/>
          <w:vMerge/>
        </w:tcPr>
        <w:p w14:paraId="4C301EDD" w14:textId="77777777" w:rsidR="00AC5C16" w:rsidRDefault="00AC5C16" w:rsidP="00AC5C16">
          <w:pPr>
            <w:pStyle w:val="Encabezado"/>
            <w:tabs>
              <w:tab w:val="clear" w:pos="4252"/>
              <w:tab w:val="clear" w:pos="8504"/>
              <w:tab w:val="left" w:pos="992"/>
            </w:tabs>
          </w:pPr>
        </w:p>
      </w:tc>
      <w:tc>
        <w:tcPr>
          <w:tcW w:w="3261" w:type="dxa"/>
        </w:tcPr>
        <w:p w14:paraId="6D1CE1A5" w14:textId="77777777" w:rsidR="00AC5C16" w:rsidRDefault="00AC5C16" w:rsidP="00AC5C16">
          <w:pPr>
            <w:pStyle w:val="Encabezado"/>
            <w:tabs>
              <w:tab w:val="clear" w:pos="4252"/>
              <w:tab w:val="clear" w:pos="8504"/>
              <w:tab w:val="left" w:pos="992"/>
            </w:tabs>
          </w:pPr>
        </w:p>
      </w:tc>
      <w:tc>
        <w:tcPr>
          <w:tcW w:w="3537" w:type="dxa"/>
        </w:tcPr>
        <w:sdt>
          <w:sdtPr>
            <w:rPr>
              <w:i/>
              <w:color w:val="595959" w:themeColor="text1" w:themeTint="A6"/>
              <w:sz w:val="20"/>
              <w:szCs w:val="28"/>
            </w:rPr>
            <w:alias w:val="Autor"/>
            <w:tag w:val=""/>
            <w:id w:val="1181856960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0809743A" w14:textId="77777777" w:rsidR="00AC5C16" w:rsidRPr="00B615C5" w:rsidRDefault="00121F0A" w:rsidP="00AC5C16">
              <w:pPr>
                <w:pStyle w:val="Sinespaciado"/>
                <w:jc w:val="right"/>
                <w:rPr>
                  <w:rFonts w:eastAsiaTheme="minorHAnsi"/>
                  <w:color w:val="595959" w:themeColor="text1" w:themeTint="A6"/>
                  <w:sz w:val="28"/>
                  <w:szCs w:val="28"/>
                  <w:lang w:eastAsia="en-US"/>
                </w:rPr>
              </w:pPr>
              <w:r>
                <w:rPr>
                  <w:i/>
                  <w:color w:val="595959" w:themeColor="text1" w:themeTint="A6"/>
                  <w:sz w:val="20"/>
                  <w:szCs w:val="28"/>
                </w:rPr>
                <w:t>Aimar</w:t>
              </w:r>
            </w:p>
          </w:sdtContent>
        </w:sdt>
      </w:tc>
    </w:tr>
  </w:tbl>
  <w:p w14:paraId="731A4830" w14:textId="77777777" w:rsidR="00AC5C16" w:rsidRDefault="00AC5C16" w:rsidP="003A111D">
    <w:pPr>
      <w:pStyle w:val="Encabezado"/>
      <w:tabs>
        <w:tab w:val="clear" w:pos="4252"/>
        <w:tab w:val="clear" w:pos="8504"/>
        <w:tab w:val="left" w:pos="2146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96"/>
      <w:gridCol w:w="3261"/>
      <w:gridCol w:w="3537"/>
    </w:tblGrid>
    <w:tr w:rsidR="00D76E52" w14:paraId="0F2BC533" w14:textId="77777777" w:rsidTr="00D76E52">
      <w:tc>
        <w:tcPr>
          <w:tcW w:w="1696" w:type="dxa"/>
          <w:vMerge w:val="restart"/>
        </w:tcPr>
        <w:p w14:paraId="6BA36754" w14:textId="77777777" w:rsidR="00D76E52" w:rsidRDefault="00D76E52" w:rsidP="00D76E52">
          <w:pPr>
            <w:pStyle w:val="Encabezado"/>
            <w:tabs>
              <w:tab w:val="clear" w:pos="4252"/>
              <w:tab w:val="clear" w:pos="8504"/>
              <w:tab w:val="left" w:pos="992"/>
            </w:tabs>
          </w:pPr>
          <w:r w:rsidRPr="00F51545">
            <w:rPr>
              <w:noProof/>
              <w:lang w:eastAsia="es-ES"/>
            </w:rPr>
            <w:drawing>
              <wp:anchor distT="0" distB="0" distL="114300" distR="114300" simplePos="0" relativeHeight="251672576" behindDoc="0" locked="0" layoutInCell="1" allowOverlap="1" wp14:anchorId="6E366D14" wp14:editId="39039147">
                <wp:simplePos x="0" y="0"/>
                <wp:positionH relativeFrom="margin">
                  <wp:posOffset>67993</wp:posOffset>
                </wp:positionH>
                <wp:positionV relativeFrom="paragraph">
                  <wp:posOffset>35560</wp:posOffset>
                </wp:positionV>
                <wp:extent cx="798779" cy="465827"/>
                <wp:effectExtent l="0" t="0" r="1905" b="0"/>
                <wp:wrapNone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8779" cy="4658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61" w:type="dxa"/>
        </w:tcPr>
        <w:p w14:paraId="76BFF08E" w14:textId="77777777" w:rsidR="00D76E52" w:rsidRDefault="00D76E52" w:rsidP="00D76E52">
          <w:pPr>
            <w:pStyle w:val="Encabezado"/>
            <w:tabs>
              <w:tab w:val="clear" w:pos="4252"/>
              <w:tab w:val="clear" w:pos="8504"/>
              <w:tab w:val="left" w:pos="992"/>
            </w:tabs>
          </w:pPr>
        </w:p>
      </w:tc>
      <w:tc>
        <w:tcPr>
          <w:tcW w:w="3537" w:type="dxa"/>
        </w:tcPr>
        <w:p w14:paraId="3C7C7F48" w14:textId="77777777" w:rsidR="00D76E52" w:rsidRPr="000E1F5A" w:rsidRDefault="00B768DA" w:rsidP="000E1F5A">
          <w:pPr>
            <w:pStyle w:val="Encabezado"/>
            <w:tabs>
              <w:tab w:val="clear" w:pos="4252"/>
              <w:tab w:val="clear" w:pos="8504"/>
              <w:tab w:val="left" w:pos="992"/>
            </w:tabs>
            <w:jc w:val="right"/>
            <w:rPr>
              <w:sz w:val="20"/>
            </w:rPr>
          </w:pPr>
          <w:r>
            <w:rPr>
              <w:sz w:val="20"/>
            </w:rPr>
            <w:t>[Asignatura]</w:t>
          </w:r>
        </w:p>
      </w:tc>
    </w:tr>
    <w:tr w:rsidR="000E1F5A" w14:paraId="486E2D06" w14:textId="77777777" w:rsidTr="00D76E52">
      <w:tc>
        <w:tcPr>
          <w:tcW w:w="1696" w:type="dxa"/>
          <w:vMerge/>
        </w:tcPr>
        <w:p w14:paraId="1D38F96A" w14:textId="77777777" w:rsidR="000E1F5A" w:rsidRDefault="000E1F5A" w:rsidP="000E1F5A">
          <w:pPr>
            <w:pStyle w:val="Encabezado"/>
            <w:tabs>
              <w:tab w:val="clear" w:pos="4252"/>
              <w:tab w:val="clear" w:pos="8504"/>
              <w:tab w:val="left" w:pos="992"/>
            </w:tabs>
          </w:pPr>
        </w:p>
      </w:tc>
      <w:tc>
        <w:tcPr>
          <w:tcW w:w="3261" w:type="dxa"/>
        </w:tcPr>
        <w:p w14:paraId="2DC520B7" w14:textId="77777777" w:rsidR="000E1F5A" w:rsidRDefault="000E1F5A" w:rsidP="000E1F5A">
          <w:pPr>
            <w:pStyle w:val="Encabezado"/>
            <w:tabs>
              <w:tab w:val="clear" w:pos="4252"/>
              <w:tab w:val="clear" w:pos="8504"/>
              <w:tab w:val="left" w:pos="992"/>
            </w:tabs>
          </w:pPr>
        </w:p>
      </w:tc>
      <w:tc>
        <w:tcPr>
          <w:tcW w:w="3537" w:type="dxa"/>
        </w:tcPr>
        <w:p w14:paraId="7E84D1B6" w14:textId="77777777" w:rsidR="000E1F5A" w:rsidRDefault="00B768DA" w:rsidP="000E1F5A">
          <w:pPr>
            <w:pStyle w:val="Encabezado"/>
            <w:tabs>
              <w:tab w:val="clear" w:pos="4252"/>
              <w:tab w:val="clear" w:pos="8504"/>
              <w:tab w:val="left" w:pos="992"/>
            </w:tabs>
            <w:jc w:val="right"/>
          </w:pPr>
          <w:r>
            <w:rPr>
              <w:sz w:val="20"/>
            </w:rPr>
            <w:t>[Unidad didáctica]</w:t>
          </w:r>
        </w:p>
      </w:tc>
    </w:tr>
    <w:tr w:rsidR="000E1F5A" w14:paraId="32B7D7DA" w14:textId="77777777" w:rsidTr="00D76E52">
      <w:tc>
        <w:tcPr>
          <w:tcW w:w="1696" w:type="dxa"/>
          <w:vMerge/>
        </w:tcPr>
        <w:p w14:paraId="45C22D66" w14:textId="77777777" w:rsidR="000E1F5A" w:rsidRDefault="000E1F5A" w:rsidP="000E1F5A">
          <w:pPr>
            <w:pStyle w:val="Encabezado"/>
            <w:tabs>
              <w:tab w:val="clear" w:pos="4252"/>
              <w:tab w:val="clear" w:pos="8504"/>
              <w:tab w:val="left" w:pos="992"/>
            </w:tabs>
          </w:pPr>
        </w:p>
      </w:tc>
      <w:tc>
        <w:tcPr>
          <w:tcW w:w="3261" w:type="dxa"/>
        </w:tcPr>
        <w:p w14:paraId="45548350" w14:textId="77777777" w:rsidR="000E1F5A" w:rsidRDefault="000E1F5A" w:rsidP="000E1F5A">
          <w:pPr>
            <w:pStyle w:val="Encabezado"/>
            <w:tabs>
              <w:tab w:val="clear" w:pos="4252"/>
              <w:tab w:val="clear" w:pos="8504"/>
              <w:tab w:val="left" w:pos="992"/>
            </w:tabs>
          </w:pPr>
        </w:p>
      </w:tc>
      <w:tc>
        <w:tcPr>
          <w:tcW w:w="3537" w:type="dxa"/>
        </w:tcPr>
        <w:sdt>
          <w:sdtPr>
            <w:rPr>
              <w:i/>
              <w:color w:val="595959" w:themeColor="text1" w:themeTint="A6"/>
              <w:sz w:val="20"/>
              <w:szCs w:val="28"/>
            </w:rPr>
            <w:alias w:val="Autor"/>
            <w:tag w:val=""/>
            <w:id w:val="-1281885652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63E650F" w14:textId="77777777" w:rsidR="000E1F5A" w:rsidRPr="00B615C5" w:rsidRDefault="00121F0A" w:rsidP="00B615C5">
              <w:pPr>
                <w:pStyle w:val="Sinespaciado"/>
                <w:jc w:val="right"/>
                <w:rPr>
                  <w:rFonts w:eastAsiaTheme="minorHAnsi"/>
                  <w:color w:val="595959" w:themeColor="text1" w:themeTint="A6"/>
                  <w:sz w:val="28"/>
                  <w:szCs w:val="28"/>
                  <w:lang w:eastAsia="en-US"/>
                </w:rPr>
              </w:pPr>
              <w:r>
                <w:rPr>
                  <w:i/>
                  <w:color w:val="595959" w:themeColor="text1" w:themeTint="A6"/>
                  <w:sz w:val="20"/>
                  <w:szCs w:val="28"/>
                </w:rPr>
                <w:t>Aimar</w:t>
              </w:r>
            </w:p>
          </w:sdtContent>
        </w:sdt>
      </w:tc>
    </w:tr>
  </w:tbl>
  <w:p w14:paraId="51E09325" w14:textId="77777777" w:rsidR="00C1112C" w:rsidRPr="00D76E52" w:rsidRDefault="00C1112C" w:rsidP="00D76E52">
    <w:pPr>
      <w:pStyle w:val="Encabezado"/>
      <w:tabs>
        <w:tab w:val="clear" w:pos="4252"/>
        <w:tab w:val="clear" w:pos="8504"/>
        <w:tab w:val="left" w:pos="99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C53AC"/>
    <w:multiLevelType w:val="hybridMultilevel"/>
    <w:tmpl w:val="ABAC9260"/>
    <w:lvl w:ilvl="0" w:tplc="F6CA445A">
      <w:start w:val="12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897281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32627DB"/>
    <w:multiLevelType w:val="multilevel"/>
    <w:tmpl w:val="6002A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678706">
    <w:abstractNumId w:val="1"/>
  </w:num>
  <w:num w:numId="2" w16cid:durableId="1471747586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73223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F0A"/>
    <w:rsid w:val="000A5F40"/>
    <w:rsid w:val="000B7853"/>
    <w:rsid w:val="000E1F5A"/>
    <w:rsid w:val="00115BD0"/>
    <w:rsid w:val="00121F0A"/>
    <w:rsid w:val="00137D26"/>
    <w:rsid w:val="00142FD5"/>
    <w:rsid w:val="00205AC2"/>
    <w:rsid w:val="00244EB8"/>
    <w:rsid w:val="002C2CE6"/>
    <w:rsid w:val="002F0301"/>
    <w:rsid w:val="00346FD0"/>
    <w:rsid w:val="003605AA"/>
    <w:rsid w:val="003A111D"/>
    <w:rsid w:val="00495735"/>
    <w:rsid w:val="005B72AB"/>
    <w:rsid w:val="005D472F"/>
    <w:rsid w:val="005F1CD4"/>
    <w:rsid w:val="006273BD"/>
    <w:rsid w:val="006638B4"/>
    <w:rsid w:val="00772157"/>
    <w:rsid w:val="007C1519"/>
    <w:rsid w:val="0082795F"/>
    <w:rsid w:val="00834386"/>
    <w:rsid w:val="0085013D"/>
    <w:rsid w:val="00886EF7"/>
    <w:rsid w:val="008F12DE"/>
    <w:rsid w:val="00923225"/>
    <w:rsid w:val="00957795"/>
    <w:rsid w:val="00967A37"/>
    <w:rsid w:val="00A752CC"/>
    <w:rsid w:val="00AA3E1F"/>
    <w:rsid w:val="00AC5C16"/>
    <w:rsid w:val="00AD4BA7"/>
    <w:rsid w:val="00B31662"/>
    <w:rsid w:val="00B470A5"/>
    <w:rsid w:val="00B615C5"/>
    <w:rsid w:val="00B768DA"/>
    <w:rsid w:val="00BC209E"/>
    <w:rsid w:val="00BF5451"/>
    <w:rsid w:val="00C1112C"/>
    <w:rsid w:val="00C56E07"/>
    <w:rsid w:val="00C71BD2"/>
    <w:rsid w:val="00CE7E6D"/>
    <w:rsid w:val="00D218F1"/>
    <w:rsid w:val="00D76758"/>
    <w:rsid w:val="00D76E52"/>
    <w:rsid w:val="00E66C3E"/>
    <w:rsid w:val="00EB7A2F"/>
    <w:rsid w:val="00F5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6F4B6"/>
  <w15:chartTrackingRefBased/>
  <w15:docId w15:val="{3101B809-C1F4-44B3-9097-629189F4F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8DA"/>
  </w:style>
  <w:style w:type="paragraph" w:styleId="Ttulo1">
    <w:name w:val="heading 1"/>
    <w:basedOn w:val="Normal"/>
    <w:next w:val="Normal"/>
    <w:link w:val="Ttulo1Car"/>
    <w:uiPriority w:val="9"/>
    <w:qFormat/>
    <w:rsid w:val="000E1F5A"/>
    <w:pPr>
      <w:keepNext/>
      <w:keepLines/>
      <w:numPr>
        <w:numId w:val="1"/>
      </w:numPr>
      <w:tabs>
        <w:tab w:val="right" w:leader="underscore" w:pos="9923"/>
      </w:tabs>
      <w:spacing w:before="240" w:after="0"/>
      <w:outlineLvl w:val="0"/>
    </w:pPr>
    <w:rPr>
      <w:rFonts w:ascii="Calibri" w:eastAsiaTheme="majorEastAsia" w:hAnsi="Calibri" w:cstheme="majorBidi"/>
      <w:b/>
      <w:caps/>
      <w:color w:val="009DB4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E1F5A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color w:val="3B3838" w:themeColor="background2" w:themeShade="40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E1F5A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3B3838" w:themeColor="background2" w:themeShade="40"/>
      <w:sz w:val="26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A111D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9DB4"/>
    </w:rPr>
  </w:style>
  <w:style w:type="paragraph" w:styleId="Ttulo5">
    <w:name w:val="heading 5"/>
    <w:basedOn w:val="Normal"/>
    <w:next w:val="Normal"/>
    <w:link w:val="Ttulo5Car"/>
    <w:uiPriority w:val="9"/>
    <w:unhideWhenUsed/>
    <w:rsid w:val="000E1F5A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009DB4"/>
    </w:rPr>
  </w:style>
  <w:style w:type="paragraph" w:styleId="Ttulo6">
    <w:name w:val="heading 6"/>
    <w:basedOn w:val="Normal"/>
    <w:next w:val="Normal"/>
    <w:link w:val="Ttulo6Car"/>
    <w:uiPriority w:val="9"/>
    <w:unhideWhenUsed/>
    <w:rsid w:val="000E1F5A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009DB4"/>
    </w:rPr>
  </w:style>
  <w:style w:type="paragraph" w:styleId="Ttulo7">
    <w:name w:val="heading 7"/>
    <w:basedOn w:val="Normal"/>
    <w:next w:val="Normal"/>
    <w:link w:val="Ttulo7Car"/>
    <w:uiPriority w:val="9"/>
    <w:unhideWhenUsed/>
    <w:rsid w:val="000E1F5A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9DB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3A111D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111D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A111D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A111D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0E1F5A"/>
    <w:rPr>
      <w:rFonts w:ascii="Calibri" w:eastAsiaTheme="majorEastAsia" w:hAnsi="Calibri" w:cstheme="majorBidi"/>
      <w:b/>
      <w:caps/>
      <w:color w:val="009DB4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E1F5A"/>
    <w:rPr>
      <w:rFonts w:asciiTheme="majorHAnsi" w:eastAsiaTheme="majorEastAsia" w:hAnsiTheme="majorHAnsi" w:cstheme="majorBidi"/>
      <w:b/>
      <w:color w:val="3B3838" w:themeColor="background2" w:themeShade="40"/>
      <w:sz w:val="30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E1F5A"/>
    <w:rPr>
      <w:rFonts w:asciiTheme="majorHAnsi" w:eastAsiaTheme="majorEastAsia" w:hAnsiTheme="majorHAnsi" w:cstheme="majorBidi"/>
      <w:color w:val="3B3838" w:themeColor="background2" w:themeShade="40"/>
      <w:sz w:val="26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3A111D"/>
    <w:rPr>
      <w:rFonts w:asciiTheme="majorHAnsi" w:eastAsiaTheme="majorEastAsia" w:hAnsiTheme="majorHAnsi" w:cstheme="majorBidi"/>
      <w:i/>
      <w:iCs/>
      <w:color w:val="009DB4"/>
    </w:rPr>
  </w:style>
  <w:style w:type="character" w:customStyle="1" w:styleId="Ttulo5Car">
    <w:name w:val="Título 5 Car"/>
    <w:basedOn w:val="Fuentedeprrafopredeter"/>
    <w:link w:val="Ttulo5"/>
    <w:uiPriority w:val="9"/>
    <w:rsid w:val="000E1F5A"/>
    <w:rPr>
      <w:rFonts w:asciiTheme="majorHAnsi" w:eastAsiaTheme="majorEastAsia" w:hAnsiTheme="majorHAnsi" w:cstheme="majorBidi"/>
      <w:color w:val="009DB4"/>
    </w:rPr>
  </w:style>
  <w:style w:type="character" w:customStyle="1" w:styleId="Ttulo6Car">
    <w:name w:val="Título 6 Car"/>
    <w:basedOn w:val="Fuentedeprrafopredeter"/>
    <w:link w:val="Ttulo6"/>
    <w:uiPriority w:val="9"/>
    <w:rsid w:val="000E1F5A"/>
    <w:rPr>
      <w:rFonts w:asciiTheme="majorHAnsi" w:eastAsiaTheme="majorEastAsia" w:hAnsiTheme="majorHAnsi" w:cstheme="majorBidi"/>
      <w:color w:val="009DB4"/>
    </w:rPr>
  </w:style>
  <w:style w:type="character" w:customStyle="1" w:styleId="Ttulo7Car">
    <w:name w:val="Título 7 Car"/>
    <w:basedOn w:val="Fuentedeprrafopredeter"/>
    <w:link w:val="Ttulo7"/>
    <w:uiPriority w:val="9"/>
    <w:rsid w:val="000E1F5A"/>
    <w:rPr>
      <w:rFonts w:asciiTheme="majorHAnsi" w:eastAsiaTheme="majorEastAsia" w:hAnsiTheme="majorHAnsi" w:cstheme="majorBidi"/>
      <w:i/>
      <w:iCs/>
      <w:color w:val="009DB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111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111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ituloApartados">
    <w:name w:val="Titulo Apartados"/>
    <w:basedOn w:val="Normal"/>
    <w:next w:val="Normal"/>
    <w:uiPriority w:val="1"/>
    <w:qFormat/>
    <w:rsid w:val="003A111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9DB4"/>
      <w:jc w:val="center"/>
    </w:pPr>
    <w:rPr>
      <w:rFonts w:ascii="Calibri" w:hAnsi="Calibri"/>
      <w:b/>
      <w:color w:val="FFFFFF" w:themeColor="background1"/>
      <w:sz w:val="52"/>
    </w:rPr>
  </w:style>
  <w:style w:type="paragraph" w:customStyle="1" w:styleId="NormalJustificado">
    <w:name w:val="Normal Justificado"/>
    <w:basedOn w:val="Normal"/>
    <w:qFormat/>
    <w:rsid w:val="003A111D"/>
    <w:pPr>
      <w:jc w:val="both"/>
    </w:pPr>
  </w:style>
  <w:style w:type="paragraph" w:styleId="TtuloTDC">
    <w:name w:val="TOC Heading"/>
    <w:basedOn w:val="Ttulo1"/>
    <w:next w:val="Normal"/>
    <w:uiPriority w:val="39"/>
    <w:unhideWhenUsed/>
    <w:qFormat/>
    <w:rsid w:val="003A111D"/>
    <w:pPr>
      <w:numPr>
        <w:numId w:val="0"/>
      </w:numPr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3A111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A111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A111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A111D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A11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111D"/>
  </w:style>
  <w:style w:type="paragraph" w:styleId="Piedepgina">
    <w:name w:val="footer"/>
    <w:basedOn w:val="Normal"/>
    <w:link w:val="PiedepginaCar"/>
    <w:uiPriority w:val="99"/>
    <w:unhideWhenUsed/>
    <w:rsid w:val="003A11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111D"/>
  </w:style>
  <w:style w:type="table" w:styleId="Tablaconcuadrcula">
    <w:name w:val="Table Grid"/>
    <w:basedOn w:val="Tablanormal"/>
    <w:uiPriority w:val="39"/>
    <w:rsid w:val="00D76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B768DA"/>
    <w:pPr>
      <w:spacing w:after="200" w:line="240" w:lineRule="auto"/>
      <w:jc w:val="center"/>
    </w:pPr>
    <w:rPr>
      <w:b/>
      <w:i/>
      <w:iCs/>
      <w:color w:val="009DB4"/>
      <w:sz w:val="18"/>
      <w:szCs w:val="18"/>
    </w:rPr>
  </w:style>
  <w:style w:type="character" w:styleId="nfasisintenso">
    <w:name w:val="Intense Emphasis"/>
    <w:basedOn w:val="Fuentedeprrafopredeter"/>
    <w:uiPriority w:val="21"/>
    <w:qFormat/>
    <w:rsid w:val="00B768DA"/>
    <w:rPr>
      <w:i/>
      <w:iCs/>
      <w:color w:val="009DB4"/>
    </w:rPr>
  </w:style>
  <w:style w:type="paragraph" w:styleId="Tabladeilustraciones">
    <w:name w:val="table of figures"/>
    <w:basedOn w:val="Normal"/>
    <w:next w:val="Normal"/>
    <w:uiPriority w:val="99"/>
    <w:unhideWhenUsed/>
    <w:rsid w:val="00B768DA"/>
    <w:pPr>
      <w:spacing w:after="0"/>
    </w:pPr>
  </w:style>
  <w:style w:type="paragraph" w:customStyle="1" w:styleId="Cdigo">
    <w:name w:val="Código"/>
    <w:basedOn w:val="Normal"/>
    <w:link w:val="CdigoCar"/>
    <w:uiPriority w:val="10"/>
    <w:qFormat/>
    <w:rsid w:val="00B768D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/>
      <w:sz w:val="16"/>
    </w:rPr>
  </w:style>
  <w:style w:type="character" w:customStyle="1" w:styleId="CdigoCar">
    <w:name w:val="Código Car"/>
    <w:basedOn w:val="Fuentedeprrafopredeter"/>
    <w:link w:val="Cdigo"/>
    <w:uiPriority w:val="10"/>
    <w:rsid w:val="00B768DA"/>
    <w:rPr>
      <w:rFonts w:ascii="Consolas" w:hAnsi="Consolas"/>
      <w:sz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495735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C56E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8.png"/><Relationship Id="rId34" Type="http://schemas.openxmlformats.org/officeDocument/2006/relationships/image" Target="media/image20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header" Target="header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5.png"/><Relationship Id="rId11" Type="http://schemas.openxmlformats.org/officeDocument/2006/relationships/footer" Target="footer1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theme" Target="theme/theme1.xml"/><Relationship Id="rId5" Type="http://schemas.openxmlformats.org/officeDocument/2006/relationships/settings" Target="settings.xml"/><Relationship Id="rId19" Type="http://schemas.openxmlformats.org/officeDocument/2006/relationships/hyperlink" Target="http://ud2t2-am-daw02.local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footer" Target="footer2.xml"/><Relationship Id="rId8" Type="http://schemas.openxmlformats.org/officeDocument/2006/relationships/endnotes" Target="endnotes.xml"/><Relationship Id="rId51" Type="http://schemas.openxmlformats.org/officeDocument/2006/relationships/image" Target="media/image36.png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hyperlink" Target="http://www.UD2T2-AM-daw02.local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1.png"/><Relationship Id="rId20" Type="http://schemas.openxmlformats.org/officeDocument/2006/relationships/hyperlink" Target="http://www.ud2t2-am-daw02.local/" TargetMode="External"/><Relationship Id="rId41" Type="http://schemas.openxmlformats.org/officeDocument/2006/relationships/hyperlink" Target="https://ud2t2-am-daw02.local" TargetMode="External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://www.ud2t2-am" TargetMode="External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4.png"/><Relationship Id="rId57" Type="http://schemas.openxmlformats.org/officeDocument/2006/relationships/fontTable" Target="fontTable.xml"/><Relationship Id="rId10" Type="http://schemas.openxmlformats.org/officeDocument/2006/relationships/header" Target="header1.xml"/><Relationship Id="rId31" Type="http://schemas.openxmlformats.org/officeDocument/2006/relationships/image" Target="media/image17.png"/><Relationship Id="rId44" Type="http://schemas.openxmlformats.org/officeDocument/2006/relationships/image" Target="media/image29.png"/><Relationship Id="rId52" Type="http://schemas.openxmlformats.org/officeDocument/2006/relationships/image" Target="media/image3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imar\AppData\Roaming\.minecraft\resourcepacks\Plantilla_AOB_202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Configuración completa de un servidor apache con virtual hosts</Abstract>
  <CompanyAddress/>
  <CompanyPhone/>
  <CompanyFax/>
  <CompanyEmail>aimarmerodoa@gmail.com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0B8B84B-6F4F-4479-8D46-2C699376F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Plantilla_AOB_2021</Template>
  <TotalTime>183</TotalTime>
  <Pages>18</Pages>
  <Words>2534</Words>
  <Characters>13938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Configuracion de servidores apache</vt:lpstr>
    </vt:vector>
  </TitlesOfParts>
  <Company/>
  <LinksUpToDate>false</LinksUpToDate>
  <CharactersWithSpaces>16440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Configuracion de servidores apache</dc:title>
  <dc:subject>Practica UD02 – VIRTUAL HOSTS</dc:subject>
  <dc:creator>Aimar</dc:creator>
  <cp:keywords/>
  <dc:description/>
  <cp:lastModifiedBy>aimar merodo</cp:lastModifiedBy>
  <cp:revision>4</cp:revision>
  <cp:lastPrinted>2025-11-13T01:56:00Z</cp:lastPrinted>
  <dcterms:created xsi:type="dcterms:W3CDTF">2025-11-12T22:14:00Z</dcterms:created>
  <dcterms:modified xsi:type="dcterms:W3CDTF">2025-11-13T01:57:00Z</dcterms:modified>
</cp:coreProperties>
</file>