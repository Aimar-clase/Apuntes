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6888290"/>
        <w:docPartObj>
          <w:docPartGallery w:val="Cover Pages"/>
          <w:docPartUnique/>
        </w:docPartObj>
      </w:sdtPr>
      <w:sdtContent>
        <w:p w14:paraId="32B58D11" w14:textId="77777777" w:rsidR="003A111D" w:rsidRDefault="003A111D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48CA5D8" wp14:editId="42C31FF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EA911D1" w14:textId="77777777" w:rsidR="003A111D" w:rsidRDefault="00527C4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Aimar</w:t>
                                    </w:r>
                                  </w:p>
                                </w:sdtContent>
                              </w:sdt>
                              <w:p w14:paraId="471D7011" w14:textId="06EABF08" w:rsidR="003A111D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527C45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aimarmerodoa@gmail.com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48CA5D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EA911D1" w14:textId="77777777" w:rsidR="003A111D" w:rsidRDefault="00527C4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Aimar</w:t>
                              </w:r>
                            </w:p>
                          </w:sdtContent>
                        </w:sdt>
                        <w:p w14:paraId="471D7011" w14:textId="06EABF08" w:rsidR="003A111D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527C45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aimarmerodoa@gmail.com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2AD3D89" wp14:editId="5B1E9A9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2E96C2" w14:textId="3B2ACC90" w:rsidR="003A111D" w:rsidRPr="003A111D" w:rsidRDefault="00527C45">
                                <w:pPr>
                                  <w:pStyle w:val="Sinespaciado"/>
                                  <w:jc w:val="right"/>
                                  <w:rPr>
                                    <w:color w:val="009DB4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009DB4"/>
                                    <w:sz w:val="28"/>
                                    <w:szCs w:val="28"/>
                                  </w:rPr>
                                  <w:t>Pagina web de un porfolio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25A867E" w14:textId="477FC540" w:rsidR="003A111D" w:rsidRDefault="00527C45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Documentación sobre la pagina web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2AD3D89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C2E96C2" w14:textId="3B2ACC90" w:rsidR="003A111D" w:rsidRPr="003A111D" w:rsidRDefault="00527C45">
                          <w:pPr>
                            <w:pStyle w:val="Sinespaciado"/>
                            <w:jc w:val="right"/>
                            <w:rPr>
                              <w:color w:val="009DB4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009DB4"/>
                              <w:sz w:val="28"/>
                              <w:szCs w:val="28"/>
                            </w:rPr>
                            <w:t>Pagina web de un porfolio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25A867E" w14:textId="477FC540" w:rsidR="003A111D" w:rsidRDefault="00527C45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Documentación sobre la pagina web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1C98CC" wp14:editId="241EA81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2A5A5D" w14:textId="2BFC5479" w:rsidR="003A111D" w:rsidRPr="00BC209E" w:rsidRDefault="00000000">
                                <w:pPr>
                                  <w:jc w:val="right"/>
                                  <w:rPr>
                                    <w:color w:val="009DB4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9DB4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27C45">
                                      <w:rPr>
                                        <w:caps/>
                                        <w:color w:val="009DB4"/>
                                        <w:sz w:val="64"/>
                                        <w:szCs w:val="64"/>
                                      </w:rPr>
                                      <w:t>Web Porfolio cv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9D97A6D" w14:textId="3375975D" w:rsidR="003A111D" w:rsidRDefault="00527C4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Porfolio y curriculum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01C98CC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E2A5A5D" w14:textId="2BFC5479" w:rsidR="003A111D" w:rsidRPr="00BC209E" w:rsidRDefault="00000000">
                          <w:pPr>
                            <w:jc w:val="right"/>
                            <w:rPr>
                              <w:color w:val="009DB4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09DB4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527C45">
                                <w:rPr>
                                  <w:caps/>
                                  <w:color w:val="009DB4"/>
                                  <w:sz w:val="64"/>
                                  <w:szCs w:val="64"/>
                                </w:rPr>
                                <w:t>Web Porfolio cv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9D97A6D" w14:textId="3375975D" w:rsidR="003A111D" w:rsidRDefault="00527C4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Porfolio y curriculum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9F183BD" w14:textId="77777777" w:rsidR="003A111D" w:rsidRDefault="003A111D">
          <w:r w:rsidRPr="00F51545">
            <w:rPr>
              <w:noProof/>
              <w:lang w:eastAsia="es-ES"/>
            </w:rPr>
            <w:drawing>
              <wp:anchor distT="0" distB="0" distL="114300" distR="114300" simplePos="0" relativeHeight="251663360" behindDoc="0" locked="0" layoutInCell="1" allowOverlap="1" wp14:anchorId="47228BD6" wp14:editId="135B6DA8">
                <wp:simplePos x="0" y="0"/>
                <wp:positionH relativeFrom="margin">
                  <wp:align>center</wp:align>
                </wp:positionH>
                <wp:positionV relativeFrom="paragraph">
                  <wp:posOffset>938530</wp:posOffset>
                </wp:positionV>
                <wp:extent cx="4824779" cy="2813685"/>
                <wp:effectExtent l="0" t="0" r="0" b="571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24779" cy="281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4157DD33" w14:textId="77777777" w:rsidR="003A111D" w:rsidRDefault="003A111D" w:rsidP="003A111D">
      <w:pPr>
        <w:pStyle w:val="TituloApartados"/>
      </w:pPr>
      <w:r>
        <w:lastRenderedPageBreak/>
        <w:t>ÍNDICE</w:t>
      </w:r>
    </w:p>
    <w:sdt>
      <w:sdtPr>
        <w:id w:val="-1033463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CDCAF6" w14:textId="77777777" w:rsidR="003A111D" w:rsidRPr="003A111D" w:rsidRDefault="003A111D" w:rsidP="003A111D"/>
        <w:p w14:paraId="6E53E62D" w14:textId="64859F3B" w:rsidR="00CA48AA" w:rsidRDefault="003A111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4315059" w:history="1">
            <w:r w:rsidR="00CA48AA" w:rsidRPr="004164F0">
              <w:rPr>
                <w:rStyle w:val="Hipervnculo"/>
                <w:noProof/>
              </w:rPr>
              <w:t>1</w:t>
            </w:r>
            <w:r w:rsidR="00CA48AA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A48AA" w:rsidRPr="004164F0">
              <w:rPr>
                <w:rStyle w:val="Hipervnculo"/>
                <w:noProof/>
              </w:rPr>
              <w:t>Pagina Principal</w:t>
            </w:r>
            <w:r w:rsidR="00CA48AA">
              <w:rPr>
                <w:noProof/>
                <w:webHidden/>
              </w:rPr>
              <w:tab/>
            </w:r>
            <w:r w:rsidR="00CA48AA">
              <w:rPr>
                <w:noProof/>
                <w:webHidden/>
              </w:rPr>
              <w:fldChar w:fldCharType="begin"/>
            </w:r>
            <w:r w:rsidR="00CA48AA">
              <w:rPr>
                <w:noProof/>
                <w:webHidden/>
              </w:rPr>
              <w:instrText xml:space="preserve"> PAGEREF _Toc214315059 \h </w:instrText>
            </w:r>
            <w:r w:rsidR="00CA48AA">
              <w:rPr>
                <w:noProof/>
                <w:webHidden/>
              </w:rPr>
            </w:r>
            <w:r w:rsidR="00CA48AA"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3</w:t>
            </w:r>
            <w:r w:rsidR="00CA48AA">
              <w:rPr>
                <w:noProof/>
                <w:webHidden/>
              </w:rPr>
              <w:fldChar w:fldCharType="end"/>
            </w:r>
          </w:hyperlink>
        </w:p>
        <w:p w14:paraId="23B24090" w14:textId="7DC3D37D" w:rsidR="00CA48AA" w:rsidRDefault="00CA48AA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60" w:history="1">
            <w:r w:rsidRPr="004164F0">
              <w:rPr>
                <w:rStyle w:val="Hipervnculo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Sección “Sobre Mi”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3A3AA" w14:textId="68C1608B" w:rsidR="00CA48AA" w:rsidRDefault="00CA48AA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61" w:history="1">
            <w:r w:rsidRPr="004164F0">
              <w:rPr>
                <w:rStyle w:val="Hipervnculo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Sección Tech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A71F1" w14:textId="1CA44AF9" w:rsidR="00CA48AA" w:rsidRDefault="00CA48AA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62" w:history="1">
            <w:r w:rsidRPr="004164F0">
              <w:rPr>
                <w:rStyle w:val="Hipervnculo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Sección Mis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22BCD" w14:textId="690B955C" w:rsidR="00CA48AA" w:rsidRDefault="00CA48AA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63" w:history="1">
            <w:r w:rsidRPr="004164F0">
              <w:rPr>
                <w:rStyle w:val="Hipervnculo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Sección de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73E0C" w14:textId="1F927084" w:rsidR="00CA48AA" w:rsidRDefault="00CA48A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64" w:history="1">
            <w:r w:rsidRPr="004164F0">
              <w:rPr>
                <w:rStyle w:val="Hipervnculo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Pagina Sobre 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445BF" w14:textId="40401C57" w:rsidR="00CA48AA" w:rsidRDefault="00CA48AA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65" w:history="1">
            <w:r w:rsidRPr="004164F0">
              <w:rPr>
                <w:rStyle w:val="Hipervnculo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Sección Formación y educación.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4A619" w14:textId="73147E4B" w:rsidR="00CA48AA" w:rsidRDefault="00CA48AA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66" w:history="1">
            <w:r w:rsidRPr="004164F0">
              <w:rPr>
                <w:rStyle w:val="Hipervnculo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Sección Como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4F4B5" w14:textId="0A7E9FDF" w:rsidR="00CA48AA" w:rsidRDefault="00CA48AA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67" w:history="1">
            <w:r w:rsidRPr="004164F0">
              <w:rPr>
                <w:rStyle w:val="Hipervnculo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Sección Breve explicación y call to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CA5B0" w14:textId="2EE2B5E9" w:rsidR="00CA48AA" w:rsidRDefault="00CA48A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68" w:history="1">
            <w:r w:rsidRPr="004164F0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Pagina Skills y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D13EC" w14:textId="48C62AAC" w:rsidR="00CA48AA" w:rsidRDefault="00CA48A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69" w:history="1">
            <w:r w:rsidRPr="004164F0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Pagina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22D6A" w14:textId="7C464721" w:rsidR="00CA48AA" w:rsidRDefault="00CA48A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70" w:history="1">
            <w:r w:rsidRPr="004164F0">
              <w:rPr>
                <w:rStyle w:val="Hipervnculo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Pagina Curriculum Vitae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4E58C" w14:textId="07FE5F7C" w:rsidR="00CA48AA" w:rsidRDefault="00CA48AA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71" w:history="1">
            <w:r w:rsidRPr="004164F0">
              <w:rPr>
                <w:rStyle w:val="Hipervnculo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Sección curriculum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6DB84" w14:textId="0D884B2D" w:rsidR="00CA48AA" w:rsidRDefault="00CA48A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72" w:history="1">
            <w:r w:rsidRPr="004164F0">
              <w:rPr>
                <w:rStyle w:val="Hipervnculo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Pagina Mapa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01E82" w14:textId="075ECC19" w:rsidR="00CA48AA" w:rsidRDefault="00CA48A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73" w:history="1">
            <w:r w:rsidRPr="004164F0">
              <w:rPr>
                <w:rStyle w:val="Hipervnculo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F4CF9" w14:textId="59B60545" w:rsidR="00CA48AA" w:rsidRDefault="00CA48A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4315074" w:history="1">
            <w:r w:rsidRPr="004164F0">
              <w:rPr>
                <w:rStyle w:val="Hipervnculo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164F0">
              <w:rPr>
                <w:rStyle w:val="Hipervnculo"/>
                <w:noProof/>
              </w:rPr>
              <w:t>W3C Validator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_Toc214315074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00B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34627" w14:textId="49B8CDF0" w:rsidR="003A111D" w:rsidRDefault="003A111D">
          <w:r>
            <w:rPr>
              <w:b/>
              <w:bCs/>
            </w:rPr>
            <w:fldChar w:fldCharType="end"/>
          </w:r>
        </w:p>
      </w:sdtContent>
    </w:sdt>
    <w:p w14:paraId="67571A89" w14:textId="77777777" w:rsidR="003A111D" w:rsidRDefault="003A111D">
      <w:r>
        <w:br w:type="page"/>
      </w:r>
    </w:p>
    <w:p w14:paraId="6E0BC338" w14:textId="27D98608" w:rsidR="00B768DA" w:rsidRDefault="00527C45" w:rsidP="00527C45">
      <w:pPr>
        <w:pStyle w:val="Ttulo1"/>
      </w:pPr>
      <w:bookmarkStart w:id="0" w:name="_Toc214315059"/>
      <w:r>
        <w:lastRenderedPageBreak/>
        <w:t>Pagina Principal</w:t>
      </w:r>
      <w:bookmarkEnd w:id="0"/>
    </w:p>
    <w:p w14:paraId="385EC487" w14:textId="64A885FC" w:rsidR="00527C45" w:rsidRPr="009123D1" w:rsidRDefault="00527C45" w:rsidP="00527C45">
      <w:pPr>
        <w:rPr>
          <w:b/>
          <w:bCs/>
        </w:rPr>
      </w:pPr>
      <w:r>
        <w:t xml:space="preserve">Esta es la </w:t>
      </w:r>
      <w:proofErr w:type="spellStart"/>
      <w:r>
        <w:t>landing</w:t>
      </w:r>
      <w:proofErr w:type="spellEnd"/>
      <w:r>
        <w:t xml:space="preserve"> page de mi web donde busco que el usuario me contacte y se pueda descargar mi curriculum</w:t>
      </w:r>
      <w:r w:rsidR="009123D1">
        <w:t xml:space="preserve"> </w:t>
      </w:r>
      <w:r w:rsidR="009123D1">
        <w:rPr>
          <w:b/>
          <w:bCs/>
        </w:rPr>
        <w:t>Esta web es el “index.html”</w:t>
      </w:r>
    </w:p>
    <w:p w14:paraId="60680732" w14:textId="44F15CB9" w:rsidR="00527C45" w:rsidRDefault="00527C45" w:rsidP="00527C45">
      <w:r>
        <w:rPr>
          <w:noProof/>
        </w:rPr>
        <w:drawing>
          <wp:inline distT="0" distB="0" distL="0" distR="0" wp14:anchorId="7A7F0FFA" wp14:editId="44FC2184">
            <wp:extent cx="5400040" cy="3037840"/>
            <wp:effectExtent l="0" t="0" r="0" b="0"/>
            <wp:docPr id="1805105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05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9FBA" w14:textId="77777777" w:rsidR="00527C45" w:rsidRDefault="00527C45" w:rsidP="00527C45"/>
    <w:p w14:paraId="56D6939C" w14:textId="26D133FC" w:rsidR="00527C45" w:rsidRDefault="00527C45" w:rsidP="00527C45">
      <w:pPr>
        <w:pStyle w:val="Ttulo2"/>
      </w:pPr>
      <w:bookmarkStart w:id="1" w:name="_Toc214315060"/>
      <w:r>
        <w:t>Sección “Sobre Mi”</w:t>
      </w:r>
      <w:bookmarkEnd w:id="1"/>
      <w:r>
        <w:t xml:space="preserve"> </w:t>
      </w:r>
    </w:p>
    <w:p w14:paraId="64F49136" w14:textId="77777777" w:rsidR="009123D1" w:rsidRDefault="00527C45" w:rsidP="00527C45">
      <w:r>
        <w:t>Esta sección es una breve descripción que entra en poco detalle de quien soy mi experiencia en el mundo de la informática y mis habilidades clave</w:t>
      </w:r>
    </w:p>
    <w:p w14:paraId="542A0DCC" w14:textId="5BBC617B" w:rsidR="00527C45" w:rsidRDefault="00527C45" w:rsidP="00527C45">
      <w:r>
        <w:br/>
      </w:r>
      <w:r w:rsidR="009123D1">
        <w:rPr>
          <w:noProof/>
        </w:rPr>
        <w:drawing>
          <wp:inline distT="0" distB="0" distL="0" distR="0" wp14:anchorId="0CD9B953" wp14:editId="39A3CB55">
            <wp:extent cx="5400040" cy="3037840"/>
            <wp:effectExtent l="0" t="0" r="0" b="0"/>
            <wp:docPr id="965352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52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D808" w14:textId="77777777" w:rsidR="009123D1" w:rsidRDefault="009123D1" w:rsidP="00527C45"/>
    <w:p w14:paraId="61C82C7E" w14:textId="41B57B80" w:rsidR="009123D1" w:rsidRDefault="009123D1" w:rsidP="009123D1">
      <w:pPr>
        <w:pStyle w:val="Ttulo2"/>
      </w:pPr>
      <w:bookmarkStart w:id="2" w:name="_Toc214315061"/>
      <w:r>
        <w:lastRenderedPageBreak/>
        <w:t xml:space="preserve">Sección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bookmarkEnd w:id="2"/>
      <w:proofErr w:type="spellEnd"/>
    </w:p>
    <w:p w14:paraId="737D2076" w14:textId="441D5321" w:rsidR="009123D1" w:rsidRDefault="009123D1" w:rsidP="009123D1">
      <w:r>
        <w:t>Esta es una sección en la que quiero destacar las principales herramientas, lenguajes de programación o tecnologías que se utilizar.</w:t>
      </w:r>
      <w:r>
        <w:br/>
      </w:r>
      <w:r>
        <w:rPr>
          <w:noProof/>
        </w:rPr>
        <w:drawing>
          <wp:inline distT="0" distB="0" distL="0" distR="0" wp14:anchorId="340AE63E" wp14:editId="0F018039">
            <wp:extent cx="5400040" cy="3037840"/>
            <wp:effectExtent l="0" t="0" r="0" b="0"/>
            <wp:docPr id="1054568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68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B95E" w14:textId="77777777" w:rsidR="009123D1" w:rsidRDefault="009123D1" w:rsidP="009123D1"/>
    <w:p w14:paraId="6506EB67" w14:textId="2D93089F" w:rsidR="009123D1" w:rsidRDefault="009123D1" w:rsidP="009123D1">
      <w:pPr>
        <w:pStyle w:val="Ttulo2"/>
      </w:pPr>
      <w:bookmarkStart w:id="3" w:name="_Toc214315062"/>
      <w:r>
        <w:t>Sección Mis Proyectos</w:t>
      </w:r>
      <w:bookmarkEnd w:id="3"/>
    </w:p>
    <w:p w14:paraId="2C526BB6" w14:textId="152A8DEF" w:rsidR="009123D1" w:rsidRPr="009123D1" w:rsidRDefault="009123D1" w:rsidP="009123D1">
      <w:r>
        <w:t>En esta sección es donde muestro mi portfolio de proyectos que he realizado aquí iré metiendo cada proyecto en tarjetas de forma dinámica.</w:t>
      </w:r>
    </w:p>
    <w:p w14:paraId="54D7B8FD" w14:textId="3B41E429" w:rsidR="009123D1" w:rsidRDefault="009123D1" w:rsidP="009123D1">
      <w:r>
        <w:rPr>
          <w:noProof/>
        </w:rPr>
        <w:drawing>
          <wp:inline distT="0" distB="0" distL="0" distR="0" wp14:anchorId="69DAD07C" wp14:editId="1BA84D13">
            <wp:extent cx="5400040" cy="3037840"/>
            <wp:effectExtent l="0" t="0" r="0" b="0"/>
            <wp:docPr id="1426210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10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21AB" w14:textId="7E5C8AD0" w:rsidR="009123D1" w:rsidRDefault="009123D1">
      <w:r>
        <w:br w:type="page"/>
      </w:r>
    </w:p>
    <w:p w14:paraId="3F464AC5" w14:textId="4AC03A18" w:rsidR="009123D1" w:rsidRDefault="009123D1" w:rsidP="009123D1">
      <w:pPr>
        <w:pStyle w:val="Ttulo2"/>
      </w:pPr>
      <w:bookmarkStart w:id="4" w:name="_Toc214315063"/>
      <w:r>
        <w:lastRenderedPageBreak/>
        <w:t>Sección de contacto</w:t>
      </w:r>
      <w:bookmarkEnd w:id="4"/>
    </w:p>
    <w:p w14:paraId="429375F3" w14:textId="655051FD" w:rsidR="009123D1" w:rsidRDefault="009123D1" w:rsidP="009123D1">
      <w:r>
        <w:t>Aquí se encuentra el principal formulario de contacto de la web para que los usuarios me puedan enviar un mensaje</w:t>
      </w:r>
      <w:r>
        <w:br/>
      </w:r>
      <w:r>
        <w:rPr>
          <w:noProof/>
        </w:rPr>
        <w:drawing>
          <wp:inline distT="0" distB="0" distL="0" distR="0" wp14:anchorId="7D92443C" wp14:editId="4A5EB3AB">
            <wp:extent cx="5400040" cy="3037840"/>
            <wp:effectExtent l="0" t="0" r="0" b="0"/>
            <wp:docPr id="779815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15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3B44" w14:textId="77777777" w:rsidR="009123D1" w:rsidRDefault="009123D1" w:rsidP="009123D1"/>
    <w:p w14:paraId="3B87A269" w14:textId="7FAA21E6" w:rsidR="009123D1" w:rsidRDefault="009123D1" w:rsidP="009123D1">
      <w:r>
        <w:t xml:space="preserve">En este formulario también hay validaciones mínimas con HTML, además esta enlazado a una </w:t>
      </w:r>
      <w:r w:rsidRPr="009123D1">
        <w:rPr>
          <w:b/>
          <w:bCs/>
        </w:rPr>
        <w:t>base de datos</w:t>
      </w:r>
      <w:r>
        <w:rPr>
          <w:b/>
          <w:bCs/>
        </w:rPr>
        <w:t xml:space="preserve"> </w:t>
      </w:r>
      <w:r>
        <w:t>donde almaceno todos los mensajes que me envían.</w:t>
      </w:r>
    </w:p>
    <w:p w14:paraId="7DA1212F" w14:textId="2982F2EC" w:rsidR="009123D1" w:rsidRDefault="009123D1">
      <w:r>
        <w:br w:type="page"/>
      </w:r>
    </w:p>
    <w:p w14:paraId="1FAE227A" w14:textId="08DB0378" w:rsidR="009123D1" w:rsidRDefault="009123D1" w:rsidP="009123D1">
      <w:pPr>
        <w:pStyle w:val="Ttulo1"/>
      </w:pPr>
      <w:bookmarkStart w:id="5" w:name="_Toc214315064"/>
      <w:r>
        <w:lastRenderedPageBreak/>
        <w:t>Pagina Sobre Mi</w:t>
      </w:r>
      <w:bookmarkEnd w:id="5"/>
    </w:p>
    <w:p w14:paraId="6810330B" w14:textId="0F69C9CA" w:rsidR="009123D1" w:rsidRDefault="009123D1" w:rsidP="009123D1">
      <w:pPr>
        <w:rPr>
          <w:b/>
          <w:bCs/>
        </w:rPr>
      </w:pPr>
      <w:r>
        <w:t xml:space="preserve">En esta pagina es donde hago mas hincapié en quien soy y que es lo que hago además de explicar como trabajo. </w:t>
      </w:r>
      <w:r>
        <w:rPr>
          <w:b/>
          <w:bCs/>
        </w:rPr>
        <w:t xml:space="preserve">Esta es la </w:t>
      </w:r>
      <w:proofErr w:type="spellStart"/>
      <w:r>
        <w:rPr>
          <w:b/>
          <w:bCs/>
        </w:rPr>
        <w:t>pagina</w:t>
      </w:r>
      <w:proofErr w:type="spellEnd"/>
      <w:r>
        <w:rPr>
          <w:b/>
          <w:bCs/>
        </w:rPr>
        <w:t xml:space="preserve"> “sobre-mi.html”.</w:t>
      </w:r>
    </w:p>
    <w:p w14:paraId="6661FD6E" w14:textId="3C6099B1" w:rsidR="009123D1" w:rsidRDefault="009123D1" w:rsidP="009123D1">
      <w:pPr>
        <w:rPr>
          <w:b/>
          <w:bCs/>
        </w:rPr>
      </w:pPr>
      <w:r>
        <w:rPr>
          <w:noProof/>
        </w:rPr>
        <w:drawing>
          <wp:inline distT="0" distB="0" distL="0" distR="0" wp14:anchorId="60F4E541" wp14:editId="5DE32C5B">
            <wp:extent cx="5400040" cy="3037840"/>
            <wp:effectExtent l="0" t="0" r="0" b="0"/>
            <wp:docPr id="448207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07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AD7F" w14:textId="77777777" w:rsidR="009123D1" w:rsidRDefault="009123D1" w:rsidP="009123D1">
      <w:pPr>
        <w:rPr>
          <w:b/>
          <w:bCs/>
        </w:rPr>
      </w:pPr>
    </w:p>
    <w:p w14:paraId="7D4558F0" w14:textId="4F7BD8B2" w:rsidR="009123D1" w:rsidRDefault="009123D1" w:rsidP="009123D1">
      <w:pPr>
        <w:pStyle w:val="Ttulo2"/>
      </w:pPr>
      <w:bookmarkStart w:id="6" w:name="_Toc214315065"/>
      <w:r>
        <w:t>Sección Formación y educación.</w:t>
      </w:r>
      <w:bookmarkEnd w:id="6"/>
    </w:p>
    <w:p w14:paraId="535F8031" w14:textId="1094F6B9" w:rsidR="009123D1" w:rsidRDefault="009123D1" w:rsidP="009123D1">
      <w:r>
        <w:t>En esta sección explico mi educación académica en cuanto a informática se refiere.</w:t>
      </w:r>
    </w:p>
    <w:p w14:paraId="04EF7C08" w14:textId="31FCB5BA" w:rsidR="009123D1" w:rsidRDefault="009123D1" w:rsidP="009123D1">
      <w:r>
        <w:rPr>
          <w:noProof/>
        </w:rPr>
        <w:drawing>
          <wp:inline distT="0" distB="0" distL="0" distR="0" wp14:anchorId="46D460C9" wp14:editId="452FD1EE">
            <wp:extent cx="5400040" cy="3037840"/>
            <wp:effectExtent l="0" t="0" r="0" b="0"/>
            <wp:docPr id="2064908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08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B449" w14:textId="77777777" w:rsidR="009123D1" w:rsidRDefault="009123D1" w:rsidP="009123D1"/>
    <w:p w14:paraId="1D3F67DC" w14:textId="77777777" w:rsidR="009123D1" w:rsidRPr="009123D1" w:rsidRDefault="009123D1" w:rsidP="009123D1"/>
    <w:p w14:paraId="03F9BF03" w14:textId="77777777" w:rsidR="009123D1" w:rsidRPr="009123D1" w:rsidRDefault="009123D1" w:rsidP="009123D1">
      <w:pPr>
        <w:rPr>
          <w:b/>
          <w:bCs/>
        </w:rPr>
      </w:pPr>
    </w:p>
    <w:p w14:paraId="40B5EF4C" w14:textId="5D679E61" w:rsidR="009123D1" w:rsidRDefault="00B5594C" w:rsidP="00B5594C">
      <w:pPr>
        <w:pStyle w:val="Ttulo2"/>
      </w:pPr>
      <w:bookmarkStart w:id="7" w:name="_Toc214315066"/>
      <w:r>
        <w:lastRenderedPageBreak/>
        <w:t>Sección Como Trabajo</w:t>
      </w:r>
      <w:bookmarkEnd w:id="7"/>
    </w:p>
    <w:p w14:paraId="73458831" w14:textId="71EA8014" w:rsidR="00B5594C" w:rsidRDefault="00B5594C" w:rsidP="00B5594C">
      <w:r>
        <w:t>En esta sección explico mi forma de trabajar normal y usando estándares actuales</w:t>
      </w:r>
    </w:p>
    <w:p w14:paraId="3F145AA6" w14:textId="0C793916" w:rsidR="00B5594C" w:rsidRDefault="00B5594C" w:rsidP="00B5594C">
      <w:r>
        <w:rPr>
          <w:noProof/>
        </w:rPr>
        <w:drawing>
          <wp:inline distT="0" distB="0" distL="0" distR="0" wp14:anchorId="218FB0E0" wp14:editId="3603C7CA">
            <wp:extent cx="5400040" cy="3037840"/>
            <wp:effectExtent l="0" t="0" r="0" b="0"/>
            <wp:docPr id="1073016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16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0F11" w14:textId="77777777" w:rsidR="00B5594C" w:rsidRDefault="00B5594C" w:rsidP="00B5594C"/>
    <w:p w14:paraId="4B166C8E" w14:textId="62FF8F24" w:rsidR="00B5594C" w:rsidRDefault="00B5594C" w:rsidP="00B5594C">
      <w:pPr>
        <w:pStyle w:val="Ttulo2"/>
      </w:pPr>
      <w:bookmarkStart w:id="8" w:name="_Toc214315067"/>
      <w:r>
        <w:t xml:space="preserve">Sección Breve explicación y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action</w:t>
      </w:r>
      <w:bookmarkEnd w:id="8"/>
      <w:proofErr w:type="spellEnd"/>
    </w:p>
    <w:p w14:paraId="6AE706AE" w14:textId="2B45E8A3" w:rsidR="00B5594C" w:rsidRDefault="00B5594C" w:rsidP="00B5594C">
      <w:r>
        <w:t xml:space="preserve">En esta sección hago una breve explicación de lo que hago y hago un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para que me contacten, vean mis proyectos y se descarguen mi CV.</w:t>
      </w:r>
    </w:p>
    <w:p w14:paraId="2E9F5A23" w14:textId="4E8ADBD3" w:rsidR="00B5594C" w:rsidRDefault="00B5594C" w:rsidP="00B5594C">
      <w:r>
        <w:rPr>
          <w:noProof/>
        </w:rPr>
        <w:drawing>
          <wp:inline distT="0" distB="0" distL="0" distR="0" wp14:anchorId="401FFDC0" wp14:editId="71BEBD84">
            <wp:extent cx="5400040" cy="3037840"/>
            <wp:effectExtent l="0" t="0" r="0" b="0"/>
            <wp:docPr id="1102524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241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8011" w14:textId="6BCFFD51" w:rsidR="00B5594C" w:rsidRDefault="00B5594C">
      <w:r>
        <w:br w:type="page"/>
      </w:r>
    </w:p>
    <w:p w14:paraId="2535F10E" w14:textId="7564D41C" w:rsidR="00B5594C" w:rsidRDefault="00B5594C" w:rsidP="00B5594C">
      <w:pPr>
        <w:pStyle w:val="Ttulo1"/>
      </w:pPr>
      <w:bookmarkStart w:id="9" w:name="_Toc214315068"/>
      <w:r>
        <w:lastRenderedPageBreak/>
        <w:t>Pagina Skills y tecnologias</w:t>
      </w:r>
      <w:bookmarkEnd w:id="9"/>
    </w:p>
    <w:p w14:paraId="44A32793" w14:textId="53113424" w:rsidR="00B5594C" w:rsidRDefault="00B5594C" w:rsidP="00B5594C">
      <w:pPr>
        <w:rPr>
          <w:b/>
          <w:bCs/>
        </w:rPr>
      </w:pPr>
      <w:r>
        <w:t xml:space="preserve">En esta pagina entro mas en detalle de los conocimientos sobre lenguajes de programación, </w:t>
      </w:r>
      <w:proofErr w:type="spellStart"/>
      <w:r>
        <w:t>IDEs</w:t>
      </w:r>
      <w:proofErr w:type="spellEnd"/>
      <w:r>
        <w:t xml:space="preserve"> y tecnologías que conozco. Esta es la web </w:t>
      </w:r>
      <w:r>
        <w:rPr>
          <w:b/>
          <w:bCs/>
        </w:rPr>
        <w:t>skills.html</w:t>
      </w:r>
    </w:p>
    <w:p w14:paraId="61263DCC" w14:textId="170CC9B7" w:rsidR="00B5594C" w:rsidRDefault="00B5594C" w:rsidP="00B5594C">
      <w:pPr>
        <w:rPr>
          <w:b/>
          <w:bCs/>
        </w:rPr>
      </w:pPr>
      <w:r>
        <w:rPr>
          <w:noProof/>
        </w:rPr>
        <w:drawing>
          <wp:inline distT="0" distB="0" distL="0" distR="0" wp14:anchorId="60A329E6" wp14:editId="15659EFD">
            <wp:extent cx="5400040" cy="3037840"/>
            <wp:effectExtent l="0" t="0" r="0" b="0"/>
            <wp:docPr id="1188996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96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60A6" w14:textId="77777777" w:rsidR="00B5594C" w:rsidRDefault="00B5594C" w:rsidP="00B5594C">
      <w:pPr>
        <w:rPr>
          <w:b/>
          <w:bCs/>
        </w:rPr>
      </w:pPr>
    </w:p>
    <w:p w14:paraId="513076C5" w14:textId="04C93682" w:rsidR="00B5594C" w:rsidRDefault="00B5594C" w:rsidP="00B5594C">
      <w:pPr>
        <w:pStyle w:val="Ttulo1"/>
      </w:pPr>
      <w:bookmarkStart w:id="10" w:name="_Toc214315069"/>
      <w:r>
        <w:t>Pagina Proyectos</w:t>
      </w:r>
      <w:bookmarkEnd w:id="10"/>
    </w:p>
    <w:p w14:paraId="55328AD0" w14:textId="2DB656A1" w:rsidR="00B5594C" w:rsidRDefault="00B5594C" w:rsidP="00B5594C">
      <w:pPr>
        <w:rPr>
          <w:b/>
          <w:bCs/>
        </w:rPr>
      </w:pPr>
      <w:r>
        <w:t xml:space="preserve">En esta pagina web enseño los proyectos en los que he trabajado. Obviamente solo hay uno porque no me ha dado tiempo hacer mas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>
        <w:t xml:space="preserve">. La idea es ir poniendo más. Esta página es </w:t>
      </w:r>
      <w:r>
        <w:rPr>
          <w:b/>
          <w:bCs/>
        </w:rPr>
        <w:t>proyectos.html</w:t>
      </w:r>
    </w:p>
    <w:p w14:paraId="66F192A8" w14:textId="71F21FAE" w:rsidR="00B5594C" w:rsidRDefault="00B5594C" w:rsidP="00B5594C">
      <w:pPr>
        <w:rPr>
          <w:b/>
          <w:bCs/>
        </w:rPr>
      </w:pPr>
      <w:r>
        <w:rPr>
          <w:noProof/>
        </w:rPr>
        <w:drawing>
          <wp:inline distT="0" distB="0" distL="0" distR="0" wp14:anchorId="70B63FA2" wp14:editId="6785C2B2">
            <wp:extent cx="5400040" cy="3037840"/>
            <wp:effectExtent l="0" t="0" r="0" b="0"/>
            <wp:docPr id="312220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20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0780" w14:textId="029974EC" w:rsidR="00B5594C" w:rsidRDefault="00B5594C">
      <w:pPr>
        <w:rPr>
          <w:b/>
          <w:bCs/>
        </w:rPr>
      </w:pPr>
      <w:r>
        <w:rPr>
          <w:b/>
          <w:bCs/>
        </w:rPr>
        <w:br w:type="page"/>
      </w:r>
    </w:p>
    <w:p w14:paraId="542736C8" w14:textId="02DC36A0" w:rsidR="00B5594C" w:rsidRDefault="00B5594C" w:rsidP="00B5594C">
      <w:pPr>
        <w:pStyle w:val="Ttulo1"/>
      </w:pPr>
      <w:bookmarkStart w:id="11" w:name="_Toc214315070"/>
      <w:r>
        <w:lastRenderedPageBreak/>
        <w:t>Pagina Curriculum Vitae</w:t>
      </w:r>
      <w:bookmarkEnd w:id="11"/>
    </w:p>
    <w:p w14:paraId="045F5657" w14:textId="693913AC" w:rsidR="00B5594C" w:rsidRDefault="00B5594C" w:rsidP="00B5594C">
      <w:pPr>
        <w:rPr>
          <w:b/>
          <w:bCs/>
        </w:rPr>
      </w:pPr>
      <w:r>
        <w:t xml:space="preserve">En esta página básicamente enseño mi curriculum y entro en detalle en mi experiencia laboral, mi educación </w:t>
      </w:r>
      <w:proofErr w:type="spellStart"/>
      <w:r>
        <w:t>ect</w:t>
      </w:r>
      <w:proofErr w:type="spellEnd"/>
      <w:r>
        <w:t xml:space="preserve">… Esta página es </w:t>
      </w:r>
      <w:r w:rsidRPr="00B5594C">
        <w:rPr>
          <w:b/>
          <w:bCs/>
        </w:rPr>
        <w:t>curriculum.html</w:t>
      </w:r>
      <w:r>
        <w:rPr>
          <w:b/>
          <w:bCs/>
        </w:rPr>
        <w:t>.</w:t>
      </w:r>
    </w:p>
    <w:p w14:paraId="54545E6C" w14:textId="321E0887" w:rsidR="00B5594C" w:rsidRDefault="00B5594C" w:rsidP="00B5594C">
      <w:pPr>
        <w:rPr>
          <w:b/>
          <w:bCs/>
        </w:rPr>
      </w:pPr>
      <w:r>
        <w:rPr>
          <w:noProof/>
        </w:rPr>
        <w:drawing>
          <wp:inline distT="0" distB="0" distL="0" distR="0" wp14:anchorId="4539E701" wp14:editId="5C4AB293">
            <wp:extent cx="5400040" cy="3037840"/>
            <wp:effectExtent l="0" t="0" r="0" b="0"/>
            <wp:docPr id="1133533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33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4968" w14:textId="77777777" w:rsidR="00B5594C" w:rsidRDefault="00B5594C" w:rsidP="00B5594C">
      <w:pPr>
        <w:rPr>
          <w:b/>
          <w:bCs/>
        </w:rPr>
      </w:pPr>
    </w:p>
    <w:p w14:paraId="49C178C3" w14:textId="536C3D7F" w:rsidR="00B5594C" w:rsidRDefault="00B5594C" w:rsidP="00B5594C">
      <w:pPr>
        <w:pStyle w:val="Ttulo2"/>
      </w:pPr>
      <w:bookmarkStart w:id="12" w:name="_Toc214315071"/>
      <w:r>
        <w:t>Sección curriculum</w:t>
      </w:r>
      <w:bookmarkEnd w:id="12"/>
    </w:p>
    <w:p w14:paraId="0E4A27AC" w14:textId="77777777" w:rsidR="00B5594C" w:rsidRPr="00B5594C" w:rsidRDefault="00B5594C" w:rsidP="00B5594C"/>
    <w:p w14:paraId="1DAD84EF" w14:textId="3AF9C685" w:rsidR="00B5594C" w:rsidRDefault="00B5594C" w:rsidP="00B5594C">
      <w:r>
        <w:rPr>
          <w:noProof/>
        </w:rPr>
        <w:drawing>
          <wp:inline distT="0" distB="0" distL="0" distR="0" wp14:anchorId="1B41A12E" wp14:editId="7D129269">
            <wp:extent cx="5400040" cy="3037840"/>
            <wp:effectExtent l="0" t="0" r="0" b="0"/>
            <wp:docPr id="305498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98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71A7" w14:textId="763E213F" w:rsidR="00B5594C" w:rsidRDefault="00B5594C">
      <w:r>
        <w:br w:type="page"/>
      </w:r>
    </w:p>
    <w:p w14:paraId="488E68FE" w14:textId="5942CD0E" w:rsidR="00B5594C" w:rsidRDefault="00B5594C" w:rsidP="00B5594C">
      <w:pPr>
        <w:pStyle w:val="Ttulo1"/>
      </w:pPr>
      <w:bookmarkStart w:id="13" w:name="_Toc214315072"/>
      <w:r>
        <w:lastRenderedPageBreak/>
        <w:t>Pagina Mapa</w:t>
      </w:r>
      <w:bookmarkEnd w:id="13"/>
      <w:r>
        <w:t xml:space="preserve"> </w:t>
      </w:r>
    </w:p>
    <w:p w14:paraId="157A4F2B" w14:textId="42686419" w:rsidR="00CA48AA" w:rsidRDefault="00CA48AA" w:rsidP="00CA48AA">
      <w:r>
        <w:t xml:space="preserve">En esta pagina esta un mapa de mi web con todos los links a todas las </w:t>
      </w:r>
      <w:proofErr w:type="spellStart"/>
      <w:r>
        <w:t>paginas</w:t>
      </w:r>
      <w:proofErr w:type="spellEnd"/>
      <w:r>
        <w:t xml:space="preserve">. Esta es la web </w:t>
      </w:r>
      <w:r w:rsidRPr="00CA48AA">
        <w:rPr>
          <w:b/>
          <w:bCs/>
        </w:rPr>
        <w:t>mapa.html</w:t>
      </w:r>
    </w:p>
    <w:p w14:paraId="2FF7BA4D" w14:textId="38BDA50C" w:rsidR="00CA48AA" w:rsidRPr="00CA48AA" w:rsidRDefault="00CA48AA" w:rsidP="00CA48AA">
      <w:r>
        <w:rPr>
          <w:noProof/>
        </w:rPr>
        <w:drawing>
          <wp:inline distT="0" distB="0" distL="0" distR="0" wp14:anchorId="5E71849D" wp14:editId="527A90C7">
            <wp:extent cx="5400040" cy="2902585"/>
            <wp:effectExtent l="0" t="0" r="0" b="0"/>
            <wp:docPr id="1869909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090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62CB" w14:textId="77777777" w:rsidR="00CA48AA" w:rsidRDefault="00CA48AA" w:rsidP="00CA48AA"/>
    <w:p w14:paraId="36E87E8C" w14:textId="50BAD46F" w:rsidR="00CA48AA" w:rsidRDefault="00CA48AA" w:rsidP="00CA48AA">
      <w:pPr>
        <w:pStyle w:val="Ttulo1"/>
      </w:pPr>
      <w:bookmarkStart w:id="14" w:name="_Toc214315073"/>
      <w:r>
        <w:t>SEO</w:t>
      </w:r>
      <w:bookmarkEnd w:id="14"/>
    </w:p>
    <w:p w14:paraId="51320AC4" w14:textId="334B1665" w:rsidR="00CA48AA" w:rsidRDefault="00CA48AA" w:rsidP="00CA48AA">
      <w:r>
        <w:t>Esta es una lista de las principales palabras/frases que he introducido en la web además de añadir etiquetas y metadatos dentro del código.</w:t>
      </w:r>
    </w:p>
    <w:p w14:paraId="3AA9A7CB" w14:textId="77777777" w:rsidR="00CA48AA" w:rsidRDefault="00CA48AA" w:rsidP="00CA48AA"/>
    <w:p w14:paraId="4FFFCBFF" w14:textId="6866D0EF" w:rsidR="00CA48AA" w:rsidRDefault="00CA48AA" w:rsidP="00CA48AA">
      <w:pPr>
        <w:pStyle w:val="Prrafodelista"/>
        <w:numPr>
          <w:ilvl w:val="0"/>
          <w:numId w:val="2"/>
        </w:numPr>
        <w:rPr>
          <w:b/>
          <w:bCs/>
        </w:rPr>
      </w:pPr>
      <w:r w:rsidRPr="00CA48AA">
        <w:rPr>
          <w:b/>
          <w:bCs/>
        </w:rPr>
        <w:t>Desarrollador Web</w:t>
      </w:r>
    </w:p>
    <w:p w14:paraId="258B6480" w14:textId="04369C75" w:rsidR="00CA48AA" w:rsidRDefault="00CA48AA" w:rsidP="00CA48AA">
      <w:pPr>
        <w:pStyle w:val="Prrafodelista"/>
        <w:numPr>
          <w:ilvl w:val="0"/>
          <w:numId w:val="2"/>
        </w:numPr>
        <w:rPr>
          <w:b/>
          <w:bCs/>
        </w:rPr>
      </w:pPr>
      <w:r w:rsidRPr="00CA48AA">
        <w:rPr>
          <w:b/>
          <w:bCs/>
        </w:rPr>
        <w:t>Portfolio</w:t>
      </w:r>
    </w:p>
    <w:p w14:paraId="02461CC3" w14:textId="13011A70" w:rsidR="00CA48AA" w:rsidRDefault="00CA48AA" w:rsidP="00CA48AA">
      <w:pPr>
        <w:pStyle w:val="Prrafodelista"/>
        <w:numPr>
          <w:ilvl w:val="0"/>
          <w:numId w:val="2"/>
        </w:numPr>
        <w:rPr>
          <w:b/>
          <w:bCs/>
        </w:rPr>
      </w:pPr>
      <w:r w:rsidRPr="00CA48AA">
        <w:rPr>
          <w:b/>
          <w:bCs/>
        </w:rPr>
        <w:t>grado superior desarrollo de aplicaciones web</w:t>
      </w:r>
    </w:p>
    <w:p w14:paraId="31A8D9C2" w14:textId="618C496F" w:rsidR="00CA48AA" w:rsidRDefault="00CA48AA" w:rsidP="00CA48AA">
      <w:pPr>
        <w:pStyle w:val="Prrafodelista"/>
        <w:numPr>
          <w:ilvl w:val="0"/>
          <w:numId w:val="2"/>
        </w:numPr>
        <w:rPr>
          <w:b/>
          <w:bCs/>
        </w:rPr>
      </w:pPr>
      <w:r w:rsidRPr="00CA48AA">
        <w:rPr>
          <w:b/>
          <w:bCs/>
        </w:rPr>
        <w:t>Desarrollo de páginas web</w:t>
      </w:r>
    </w:p>
    <w:p w14:paraId="1B4B1E0A" w14:textId="218274C0" w:rsidR="00CA48AA" w:rsidRDefault="00CA48AA" w:rsidP="00CA48AA">
      <w:pPr>
        <w:pStyle w:val="Prrafodelista"/>
        <w:numPr>
          <w:ilvl w:val="0"/>
          <w:numId w:val="2"/>
        </w:numPr>
        <w:rPr>
          <w:b/>
          <w:bCs/>
        </w:rPr>
      </w:pPr>
      <w:r w:rsidRPr="00CA48AA">
        <w:rPr>
          <w:b/>
          <w:bCs/>
        </w:rPr>
        <w:t>Desarrollo de aplicaciones web</w:t>
      </w:r>
    </w:p>
    <w:p w14:paraId="5270EB90" w14:textId="77777777" w:rsidR="00CA48AA" w:rsidRDefault="00CA48AA" w:rsidP="00CA48AA">
      <w:pPr>
        <w:rPr>
          <w:b/>
          <w:bCs/>
        </w:rPr>
      </w:pPr>
    </w:p>
    <w:p w14:paraId="4C732C8A" w14:textId="77777777" w:rsidR="00CA48AA" w:rsidRDefault="00CA48AA">
      <w:pPr>
        <w:rPr>
          <w:rFonts w:ascii="Calibri" w:eastAsiaTheme="majorEastAsia" w:hAnsi="Calibri" w:cstheme="majorBidi"/>
          <w:b/>
          <w:caps/>
          <w:color w:val="009DB4"/>
          <w:sz w:val="36"/>
          <w:szCs w:val="32"/>
        </w:rPr>
      </w:pPr>
      <w:r>
        <w:br w:type="page"/>
      </w:r>
    </w:p>
    <w:p w14:paraId="57BFE1AA" w14:textId="3B266EBD" w:rsidR="00CA48AA" w:rsidRDefault="00CA48AA" w:rsidP="00CA48AA">
      <w:pPr>
        <w:pStyle w:val="Ttulo1"/>
      </w:pPr>
      <w:bookmarkStart w:id="15" w:name="_Toc214315074"/>
      <w:r>
        <w:lastRenderedPageBreak/>
        <w:t>W3C Validator</w:t>
      </w:r>
      <w:bookmarkEnd w:id="15"/>
    </w:p>
    <w:p w14:paraId="0561CC5F" w14:textId="0AB426F2" w:rsidR="00CA48AA" w:rsidRDefault="00CA48AA" w:rsidP="00CA48AA">
      <w:proofErr w:type="spellStart"/>
      <w:r>
        <w:t>Validacion</w:t>
      </w:r>
      <w:proofErr w:type="spellEnd"/>
      <w:r>
        <w:t xml:space="preserve"> de la web en w3c </w:t>
      </w:r>
      <w:proofErr w:type="spellStart"/>
      <w:r>
        <w:t>validator</w:t>
      </w:r>
      <w:proofErr w:type="spellEnd"/>
    </w:p>
    <w:p w14:paraId="03CFCAD4" w14:textId="55B269CF" w:rsidR="00CA48AA" w:rsidRDefault="00CA48AA" w:rsidP="00CA48AA">
      <w:r w:rsidRPr="00CA48AA">
        <w:drawing>
          <wp:inline distT="0" distB="0" distL="0" distR="0" wp14:anchorId="3892144C" wp14:editId="1EFBC0F6">
            <wp:extent cx="5400040" cy="3477260"/>
            <wp:effectExtent l="0" t="0" r="0" b="8890"/>
            <wp:docPr id="899748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482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90B9" w14:textId="77777777" w:rsidR="00CA48AA" w:rsidRPr="00CA48AA" w:rsidRDefault="00CA48AA" w:rsidP="00CA48AA"/>
    <w:sectPr w:rsidR="00CA48AA" w:rsidRPr="00CA48AA" w:rsidSect="00AC5C16">
      <w:headerReference w:type="default" r:id="rId25"/>
      <w:headerReference w:type="first" r:id="rId26"/>
      <w:footerReference w:type="first" r:id="rId27"/>
      <w:pgSz w:w="11906" w:h="16838"/>
      <w:pgMar w:top="1417" w:right="1701" w:bottom="1417" w:left="1701" w:header="73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9EC23" w14:textId="77777777" w:rsidR="006739E4" w:rsidRDefault="006739E4" w:rsidP="003A111D">
      <w:pPr>
        <w:spacing w:after="0" w:line="240" w:lineRule="auto"/>
      </w:pPr>
      <w:r>
        <w:separator/>
      </w:r>
    </w:p>
  </w:endnote>
  <w:endnote w:type="continuationSeparator" w:id="0">
    <w:p w14:paraId="791E7981" w14:textId="77777777" w:rsidR="006739E4" w:rsidRDefault="006739E4" w:rsidP="003A1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DC8AD" w14:textId="77777777" w:rsidR="00C1112C" w:rsidRPr="000A5F40" w:rsidRDefault="00B615C5" w:rsidP="00D76E52">
    <w:pPr>
      <w:pStyle w:val="Piedepgina"/>
      <w:jc w:val="center"/>
      <w:rPr>
        <w:sz w:val="20"/>
        <w:szCs w:val="20"/>
      </w:rPr>
    </w:pPr>
    <w:r w:rsidRPr="000A5F40">
      <w:rPr>
        <w:caps/>
        <w:noProof/>
        <w:color w:val="808080" w:themeColor="background1" w:themeShade="80"/>
        <w:sz w:val="20"/>
        <w:szCs w:val="20"/>
        <w:lang w:eastAsia="es-ES"/>
      </w:rPr>
      <mc:AlternateContent>
        <mc:Choice Requires="wpg">
          <w:drawing>
            <wp:anchor distT="0" distB="0" distL="0" distR="0" simplePos="0" relativeHeight="251678720" behindDoc="0" locked="0" layoutInCell="1" allowOverlap="1" wp14:anchorId="546ECBA0" wp14:editId="3986A46C">
              <wp:simplePos x="0" y="0"/>
              <wp:positionH relativeFrom="margin">
                <wp:posOffset>6824</wp:posOffset>
              </wp:positionH>
              <wp:positionV relativeFrom="bottomMargin">
                <wp:posOffset>179705</wp:posOffset>
              </wp:positionV>
              <wp:extent cx="5943600" cy="320040"/>
              <wp:effectExtent l="0" t="0" r="0" b="3810"/>
              <wp:wrapSquare wrapText="bothSides"/>
              <wp:docPr id="15" name="Grupo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6" name="Rectángulo 16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9DB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Cuadro de texto 17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2E2C3" w14:textId="097D8A54" w:rsidR="00B615C5" w:rsidRPr="000A5F40" w:rsidRDefault="00000000" w:rsidP="000A5F40">
                            <w:pPr>
                              <w:jc w:val="center"/>
                              <w:rPr>
                                <w:b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b/>
                                  <w:caps/>
                                  <w:sz w:val="20"/>
                                  <w:szCs w:val="20"/>
                                </w:rPr>
                                <w:alias w:val="Título"/>
                                <w:tag w:val=""/>
                                <w:id w:val="-1478676683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 w:rsidR="00527C45">
                                  <w:rPr>
                                    <w:b/>
                                    <w:caps/>
                                    <w:sz w:val="20"/>
                                    <w:szCs w:val="20"/>
                                  </w:rPr>
                                  <w:t>Web Porfolio cv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6ECBA0" id="Grupo 15" o:spid="_x0000_s1029" style="position:absolute;left:0;text-align:left;margin-left:.55pt;margin-top:14.15pt;width:468pt;height:25.2pt;z-index:251678720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">
              <v:rect id="Rectángulo 16" o:spid="_x0000_s1030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" fillcolor="#009db4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31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" filled="f" stroked="f" strokeweight=".5pt">
                <v:textbox inset=",,,0">
                  <w:txbxContent>
                    <w:p w14:paraId="44F2E2C3" w14:textId="097D8A54" w:rsidR="00B615C5" w:rsidRPr="000A5F40" w:rsidRDefault="00000000" w:rsidP="000A5F40">
                      <w:pPr>
                        <w:jc w:val="center"/>
                        <w:rPr>
                          <w:b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b/>
                            <w:caps/>
                            <w:sz w:val="20"/>
                            <w:szCs w:val="20"/>
                          </w:rPr>
                          <w:alias w:val="Título"/>
                          <w:tag w:val=""/>
                          <w:id w:val="-1478676683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527C45">
                            <w:rPr>
                              <w:b/>
                              <w:caps/>
                              <w:sz w:val="20"/>
                              <w:szCs w:val="20"/>
                            </w:rPr>
                            <w:t>Web Porfolio cv</w:t>
                          </w:r>
                        </w:sdtContent>
                      </w:sdt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0A5F40">
      <w:rPr>
        <w:caps/>
        <w:noProof/>
        <w:color w:val="5B9BD5" w:themeColor="accent1"/>
        <w:sz w:val="20"/>
        <w:szCs w:val="20"/>
        <w:lang w:eastAsia="es-ES"/>
      </w:rPr>
      <mc:AlternateContent>
        <mc:Choice Requires="wps">
          <w:drawing>
            <wp:anchor distT="0" distB="0" distL="0" distR="0" simplePos="0" relativeHeight="251677696" behindDoc="0" locked="0" layoutInCell="1" allowOverlap="1" wp14:anchorId="7D5EA144" wp14:editId="325DAC5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18" name="Rectángul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009DB4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D9EA32" w14:textId="77777777" w:rsidR="00B615C5" w:rsidRPr="00B615C5" w:rsidRDefault="00B615C5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615C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B615C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B615C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AC5C16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 w:rsidRPr="00B615C5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5EA144" id="Rectángulo 18" o:spid="_x0000_s1032" style="position:absolute;left:0;text-align:left;margin-left:0;margin-top:0;width:36pt;height:25.2pt;z-index:25167769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" fillcolor="#009db4" stroked="f" strokeweight="3pt">
              <v:textbox>
                <w:txbxContent>
                  <w:p w14:paraId="48D9EA32" w14:textId="77777777" w:rsidR="00B615C5" w:rsidRPr="00B615C5" w:rsidRDefault="00B615C5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B615C5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B615C5"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 w:rsidRPr="00B615C5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AC5C16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 w:rsidRPr="00B615C5"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E4707" w14:textId="77777777" w:rsidR="006739E4" w:rsidRDefault="006739E4" w:rsidP="003A111D">
      <w:pPr>
        <w:spacing w:after="0" w:line="240" w:lineRule="auto"/>
      </w:pPr>
      <w:r>
        <w:separator/>
      </w:r>
    </w:p>
  </w:footnote>
  <w:footnote w:type="continuationSeparator" w:id="0">
    <w:p w14:paraId="7EBD86B6" w14:textId="77777777" w:rsidR="006739E4" w:rsidRDefault="006739E4" w:rsidP="003A11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3261"/>
      <w:gridCol w:w="3537"/>
    </w:tblGrid>
    <w:tr w:rsidR="00AC5C16" w14:paraId="38B7A7DB" w14:textId="77777777" w:rsidTr="005A69B3">
      <w:tc>
        <w:tcPr>
          <w:tcW w:w="1696" w:type="dxa"/>
          <w:vMerge w:val="restart"/>
        </w:tcPr>
        <w:p w14:paraId="349C09ED" w14:textId="77777777" w:rsidR="00AC5C16" w:rsidRDefault="00AC5C16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  <w:r w:rsidRPr="00F51545">
            <w:rPr>
              <w:noProof/>
              <w:lang w:eastAsia="es-ES"/>
            </w:rPr>
            <w:drawing>
              <wp:anchor distT="0" distB="0" distL="114300" distR="114300" simplePos="0" relativeHeight="251680768" behindDoc="0" locked="0" layoutInCell="1" allowOverlap="1" wp14:anchorId="6A457AC3" wp14:editId="068373AB">
                <wp:simplePos x="0" y="0"/>
                <wp:positionH relativeFrom="margin">
                  <wp:posOffset>67993</wp:posOffset>
                </wp:positionH>
                <wp:positionV relativeFrom="paragraph">
                  <wp:posOffset>35560</wp:posOffset>
                </wp:positionV>
                <wp:extent cx="798779" cy="465827"/>
                <wp:effectExtent l="0" t="0" r="1905" b="0"/>
                <wp:wrapNone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8779" cy="4658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61" w:type="dxa"/>
        </w:tcPr>
        <w:p w14:paraId="613598F8" w14:textId="77777777" w:rsidR="00AC5C16" w:rsidRDefault="00AC5C16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537" w:type="dxa"/>
        </w:tcPr>
        <w:p w14:paraId="603A540F" w14:textId="3C0DF445" w:rsidR="00AC5C16" w:rsidRPr="000E1F5A" w:rsidRDefault="00527C45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  <w:jc w:val="right"/>
            <w:rPr>
              <w:sz w:val="20"/>
            </w:rPr>
          </w:pPr>
          <w:r>
            <w:rPr>
              <w:sz w:val="20"/>
            </w:rPr>
            <w:t>Diseño de interfaces</w:t>
          </w:r>
        </w:p>
      </w:tc>
    </w:tr>
    <w:tr w:rsidR="00AC5C16" w14:paraId="3360DCF5" w14:textId="77777777" w:rsidTr="005A69B3">
      <w:tc>
        <w:tcPr>
          <w:tcW w:w="1696" w:type="dxa"/>
          <w:vMerge/>
        </w:tcPr>
        <w:p w14:paraId="78AF3F51" w14:textId="77777777" w:rsidR="00AC5C16" w:rsidRDefault="00AC5C16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261" w:type="dxa"/>
        </w:tcPr>
        <w:p w14:paraId="761D008E" w14:textId="77777777" w:rsidR="00AC5C16" w:rsidRDefault="00AC5C16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537" w:type="dxa"/>
        </w:tcPr>
        <w:p w14:paraId="51AB4AC9" w14:textId="67F40928" w:rsidR="00AC5C16" w:rsidRDefault="00CA48AA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  <w:jc w:val="right"/>
          </w:pPr>
          <w:r>
            <w:rPr>
              <w:sz w:val="20"/>
            </w:rPr>
            <w:t>Página</w:t>
          </w:r>
          <w:r w:rsidR="00527C45">
            <w:rPr>
              <w:sz w:val="20"/>
            </w:rPr>
            <w:t xml:space="preserve"> web</w:t>
          </w:r>
        </w:p>
      </w:tc>
    </w:tr>
    <w:tr w:rsidR="00AC5C16" w14:paraId="2D8D0EA4" w14:textId="77777777" w:rsidTr="005A69B3">
      <w:tc>
        <w:tcPr>
          <w:tcW w:w="1696" w:type="dxa"/>
          <w:vMerge/>
        </w:tcPr>
        <w:p w14:paraId="260977F9" w14:textId="77777777" w:rsidR="00AC5C16" w:rsidRDefault="00AC5C16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261" w:type="dxa"/>
        </w:tcPr>
        <w:p w14:paraId="544C648C" w14:textId="77777777" w:rsidR="00AC5C16" w:rsidRDefault="00AC5C16" w:rsidP="00AC5C16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537" w:type="dxa"/>
        </w:tcPr>
        <w:sdt>
          <w:sdtPr>
            <w:rPr>
              <w:i/>
              <w:color w:val="595959" w:themeColor="text1" w:themeTint="A6"/>
              <w:sz w:val="20"/>
              <w:szCs w:val="28"/>
            </w:rPr>
            <w:alias w:val="Autor"/>
            <w:tag w:val=""/>
            <w:id w:val="1181856960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1BA2794" w14:textId="77777777" w:rsidR="00AC5C16" w:rsidRPr="00B615C5" w:rsidRDefault="00527C45" w:rsidP="00AC5C16">
              <w:pPr>
                <w:pStyle w:val="Sinespaciado"/>
                <w:jc w:val="right"/>
                <w:rPr>
                  <w:rFonts w:eastAsiaTheme="minorHAnsi"/>
                  <w:color w:val="595959" w:themeColor="text1" w:themeTint="A6"/>
                  <w:sz w:val="28"/>
                  <w:szCs w:val="28"/>
                  <w:lang w:eastAsia="en-US"/>
                </w:rPr>
              </w:pPr>
              <w:r>
                <w:rPr>
                  <w:i/>
                  <w:color w:val="595959" w:themeColor="text1" w:themeTint="A6"/>
                  <w:sz w:val="20"/>
                  <w:szCs w:val="28"/>
                </w:rPr>
                <w:t>Aimar</w:t>
              </w:r>
            </w:p>
          </w:sdtContent>
        </w:sdt>
      </w:tc>
    </w:tr>
  </w:tbl>
  <w:p w14:paraId="1777740F" w14:textId="77777777" w:rsidR="00AC5C16" w:rsidRDefault="00AC5C16" w:rsidP="003A111D">
    <w:pPr>
      <w:pStyle w:val="Encabezado"/>
      <w:tabs>
        <w:tab w:val="clear" w:pos="4252"/>
        <w:tab w:val="clear" w:pos="8504"/>
        <w:tab w:val="left" w:pos="2146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3261"/>
      <w:gridCol w:w="3537"/>
    </w:tblGrid>
    <w:tr w:rsidR="00D76E52" w14:paraId="5F599F3E" w14:textId="77777777" w:rsidTr="00D76E52">
      <w:tc>
        <w:tcPr>
          <w:tcW w:w="1696" w:type="dxa"/>
          <w:vMerge w:val="restart"/>
        </w:tcPr>
        <w:p w14:paraId="5422EF4C" w14:textId="77777777" w:rsidR="00D76E52" w:rsidRDefault="00D76E52" w:rsidP="00D76E52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  <w:r w:rsidRPr="00F51545">
            <w:rPr>
              <w:noProof/>
              <w:lang w:eastAsia="es-ES"/>
            </w:rPr>
            <w:drawing>
              <wp:anchor distT="0" distB="0" distL="114300" distR="114300" simplePos="0" relativeHeight="251672576" behindDoc="0" locked="0" layoutInCell="1" allowOverlap="1" wp14:anchorId="7BF91F04" wp14:editId="1F27C9A0">
                <wp:simplePos x="0" y="0"/>
                <wp:positionH relativeFrom="margin">
                  <wp:posOffset>67993</wp:posOffset>
                </wp:positionH>
                <wp:positionV relativeFrom="paragraph">
                  <wp:posOffset>35560</wp:posOffset>
                </wp:positionV>
                <wp:extent cx="798779" cy="465827"/>
                <wp:effectExtent l="0" t="0" r="1905" b="0"/>
                <wp:wrapNone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8779" cy="4658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61" w:type="dxa"/>
        </w:tcPr>
        <w:p w14:paraId="5B432B1F" w14:textId="77777777" w:rsidR="00D76E52" w:rsidRDefault="00D76E52" w:rsidP="00D76E52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537" w:type="dxa"/>
        </w:tcPr>
        <w:p w14:paraId="3ADA2F69" w14:textId="77777777" w:rsidR="00D76E52" w:rsidRPr="000E1F5A" w:rsidRDefault="00B768DA" w:rsidP="000E1F5A">
          <w:pPr>
            <w:pStyle w:val="Encabezado"/>
            <w:tabs>
              <w:tab w:val="clear" w:pos="4252"/>
              <w:tab w:val="clear" w:pos="8504"/>
              <w:tab w:val="left" w:pos="992"/>
            </w:tabs>
            <w:jc w:val="right"/>
            <w:rPr>
              <w:sz w:val="20"/>
            </w:rPr>
          </w:pPr>
          <w:r>
            <w:rPr>
              <w:sz w:val="20"/>
            </w:rPr>
            <w:t>[Asignatura]</w:t>
          </w:r>
        </w:p>
      </w:tc>
    </w:tr>
    <w:tr w:rsidR="000E1F5A" w14:paraId="6B574A76" w14:textId="77777777" w:rsidTr="00D76E52">
      <w:tc>
        <w:tcPr>
          <w:tcW w:w="1696" w:type="dxa"/>
          <w:vMerge/>
        </w:tcPr>
        <w:p w14:paraId="0C3EEE09" w14:textId="77777777" w:rsidR="000E1F5A" w:rsidRDefault="000E1F5A" w:rsidP="000E1F5A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261" w:type="dxa"/>
        </w:tcPr>
        <w:p w14:paraId="653E80F2" w14:textId="77777777" w:rsidR="000E1F5A" w:rsidRDefault="000E1F5A" w:rsidP="000E1F5A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537" w:type="dxa"/>
        </w:tcPr>
        <w:p w14:paraId="29E5AE2A" w14:textId="77777777" w:rsidR="000E1F5A" w:rsidRDefault="00B768DA" w:rsidP="000E1F5A">
          <w:pPr>
            <w:pStyle w:val="Encabezado"/>
            <w:tabs>
              <w:tab w:val="clear" w:pos="4252"/>
              <w:tab w:val="clear" w:pos="8504"/>
              <w:tab w:val="left" w:pos="992"/>
            </w:tabs>
            <w:jc w:val="right"/>
          </w:pPr>
          <w:r>
            <w:rPr>
              <w:sz w:val="20"/>
            </w:rPr>
            <w:t>[Unidad didáctica]</w:t>
          </w:r>
        </w:p>
      </w:tc>
    </w:tr>
    <w:tr w:rsidR="000E1F5A" w14:paraId="7071F957" w14:textId="77777777" w:rsidTr="00D76E52">
      <w:tc>
        <w:tcPr>
          <w:tcW w:w="1696" w:type="dxa"/>
          <w:vMerge/>
        </w:tcPr>
        <w:p w14:paraId="0ED07C78" w14:textId="77777777" w:rsidR="000E1F5A" w:rsidRDefault="000E1F5A" w:rsidP="000E1F5A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261" w:type="dxa"/>
        </w:tcPr>
        <w:p w14:paraId="6F43B4C6" w14:textId="77777777" w:rsidR="000E1F5A" w:rsidRDefault="000E1F5A" w:rsidP="000E1F5A">
          <w:pPr>
            <w:pStyle w:val="Encabezado"/>
            <w:tabs>
              <w:tab w:val="clear" w:pos="4252"/>
              <w:tab w:val="clear" w:pos="8504"/>
              <w:tab w:val="left" w:pos="992"/>
            </w:tabs>
          </w:pPr>
        </w:p>
      </w:tc>
      <w:tc>
        <w:tcPr>
          <w:tcW w:w="3537" w:type="dxa"/>
        </w:tcPr>
        <w:sdt>
          <w:sdtPr>
            <w:rPr>
              <w:i/>
              <w:color w:val="595959" w:themeColor="text1" w:themeTint="A6"/>
              <w:sz w:val="20"/>
              <w:szCs w:val="28"/>
            </w:rPr>
            <w:alias w:val="Autor"/>
            <w:tag w:val=""/>
            <w:id w:val="-1281885652"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37AFE14" w14:textId="77777777" w:rsidR="000E1F5A" w:rsidRPr="00B615C5" w:rsidRDefault="00527C45" w:rsidP="00B615C5">
              <w:pPr>
                <w:pStyle w:val="Sinespaciado"/>
                <w:jc w:val="right"/>
                <w:rPr>
                  <w:rFonts w:eastAsiaTheme="minorHAnsi"/>
                  <w:color w:val="595959" w:themeColor="text1" w:themeTint="A6"/>
                  <w:sz w:val="28"/>
                  <w:szCs w:val="28"/>
                  <w:lang w:eastAsia="en-US"/>
                </w:rPr>
              </w:pPr>
              <w:r>
                <w:rPr>
                  <w:i/>
                  <w:color w:val="595959" w:themeColor="text1" w:themeTint="A6"/>
                  <w:sz w:val="20"/>
                  <w:szCs w:val="28"/>
                </w:rPr>
                <w:t>Aimar</w:t>
              </w:r>
            </w:p>
          </w:sdtContent>
        </w:sdt>
      </w:tc>
    </w:tr>
  </w:tbl>
  <w:p w14:paraId="5F7761A9" w14:textId="77777777" w:rsidR="00C1112C" w:rsidRPr="00D76E52" w:rsidRDefault="00C1112C" w:rsidP="00D76E52">
    <w:pPr>
      <w:pStyle w:val="Encabezado"/>
      <w:tabs>
        <w:tab w:val="clear" w:pos="4252"/>
        <w:tab w:val="clear" w:pos="8504"/>
        <w:tab w:val="left" w:pos="99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25F66"/>
    <w:multiLevelType w:val="hybridMultilevel"/>
    <w:tmpl w:val="78748DBE"/>
    <w:lvl w:ilvl="0" w:tplc="AD368D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97281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616133422">
    <w:abstractNumId w:val="1"/>
  </w:num>
  <w:num w:numId="2" w16cid:durableId="96724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45"/>
    <w:rsid w:val="000A5F40"/>
    <w:rsid w:val="000B7853"/>
    <w:rsid w:val="000E1F5A"/>
    <w:rsid w:val="00115BD0"/>
    <w:rsid w:val="00142FD5"/>
    <w:rsid w:val="00244EB8"/>
    <w:rsid w:val="002C2CE6"/>
    <w:rsid w:val="002F0301"/>
    <w:rsid w:val="003605AA"/>
    <w:rsid w:val="003A111D"/>
    <w:rsid w:val="004E2C8E"/>
    <w:rsid w:val="00527C45"/>
    <w:rsid w:val="005B72AB"/>
    <w:rsid w:val="005F1CD4"/>
    <w:rsid w:val="006739E4"/>
    <w:rsid w:val="0085013D"/>
    <w:rsid w:val="00886EF7"/>
    <w:rsid w:val="009123D1"/>
    <w:rsid w:val="00923225"/>
    <w:rsid w:val="00957795"/>
    <w:rsid w:val="00AC5C16"/>
    <w:rsid w:val="00AD4BA7"/>
    <w:rsid w:val="00B5594C"/>
    <w:rsid w:val="00B615C5"/>
    <w:rsid w:val="00B768DA"/>
    <w:rsid w:val="00BC209E"/>
    <w:rsid w:val="00C1112C"/>
    <w:rsid w:val="00C71BD2"/>
    <w:rsid w:val="00CA48AA"/>
    <w:rsid w:val="00D218F1"/>
    <w:rsid w:val="00D76E52"/>
    <w:rsid w:val="00E100B0"/>
    <w:rsid w:val="00E66C3E"/>
    <w:rsid w:val="00F5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2EE738"/>
  <w15:chartTrackingRefBased/>
  <w15:docId w15:val="{AA37A38D-566D-4EDD-AAE2-4DFFA9CD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8DA"/>
  </w:style>
  <w:style w:type="paragraph" w:styleId="Ttulo1">
    <w:name w:val="heading 1"/>
    <w:basedOn w:val="Normal"/>
    <w:next w:val="Normal"/>
    <w:link w:val="Ttulo1Car"/>
    <w:uiPriority w:val="9"/>
    <w:qFormat/>
    <w:rsid w:val="000E1F5A"/>
    <w:pPr>
      <w:keepNext/>
      <w:keepLines/>
      <w:numPr>
        <w:numId w:val="1"/>
      </w:numPr>
      <w:tabs>
        <w:tab w:val="right" w:leader="underscore" w:pos="9923"/>
      </w:tabs>
      <w:spacing w:before="240" w:after="0"/>
      <w:outlineLvl w:val="0"/>
    </w:pPr>
    <w:rPr>
      <w:rFonts w:ascii="Calibri" w:eastAsiaTheme="majorEastAsia" w:hAnsi="Calibri" w:cstheme="majorBidi"/>
      <w:b/>
      <w:caps/>
      <w:color w:val="009DB4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1F5A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3B3838" w:themeColor="background2" w:themeShade="40"/>
      <w:sz w:val="3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1F5A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3B3838" w:themeColor="background2" w:themeShade="40"/>
      <w:sz w:val="26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A111D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9DB4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0E1F5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009DB4"/>
    </w:rPr>
  </w:style>
  <w:style w:type="paragraph" w:styleId="Ttulo6">
    <w:name w:val="heading 6"/>
    <w:basedOn w:val="Normal"/>
    <w:next w:val="Normal"/>
    <w:link w:val="Ttulo6Car"/>
    <w:uiPriority w:val="9"/>
    <w:unhideWhenUsed/>
    <w:rsid w:val="000E1F5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09DB4"/>
    </w:rPr>
  </w:style>
  <w:style w:type="paragraph" w:styleId="Ttulo7">
    <w:name w:val="heading 7"/>
    <w:basedOn w:val="Normal"/>
    <w:next w:val="Normal"/>
    <w:link w:val="Ttulo7Car"/>
    <w:uiPriority w:val="9"/>
    <w:unhideWhenUsed/>
    <w:rsid w:val="000E1F5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9DB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3A111D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11D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A111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A111D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E1F5A"/>
    <w:rPr>
      <w:rFonts w:ascii="Calibri" w:eastAsiaTheme="majorEastAsia" w:hAnsi="Calibri" w:cstheme="majorBidi"/>
      <w:b/>
      <w:caps/>
      <w:color w:val="009DB4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E1F5A"/>
    <w:rPr>
      <w:rFonts w:asciiTheme="majorHAnsi" w:eastAsiaTheme="majorEastAsia" w:hAnsiTheme="majorHAnsi" w:cstheme="majorBidi"/>
      <w:b/>
      <w:color w:val="3B3838" w:themeColor="background2" w:themeShade="40"/>
      <w:sz w:val="30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E1F5A"/>
    <w:rPr>
      <w:rFonts w:asciiTheme="majorHAnsi" w:eastAsiaTheme="majorEastAsia" w:hAnsiTheme="majorHAnsi" w:cstheme="majorBidi"/>
      <w:color w:val="3B3838" w:themeColor="background2" w:themeShade="40"/>
      <w:sz w:val="26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A111D"/>
    <w:rPr>
      <w:rFonts w:asciiTheme="majorHAnsi" w:eastAsiaTheme="majorEastAsia" w:hAnsiTheme="majorHAnsi" w:cstheme="majorBidi"/>
      <w:i/>
      <w:iCs/>
      <w:color w:val="009DB4"/>
    </w:rPr>
  </w:style>
  <w:style w:type="character" w:customStyle="1" w:styleId="Ttulo5Car">
    <w:name w:val="Título 5 Car"/>
    <w:basedOn w:val="Fuentedeprrafopredeter"/>
    <w:link w:val="Ttulo5"/>
    <w:uiPriority w:val="9"/>
    <w:rsid w:val="000E1F5A"/>
    <w:rPr>
      <w:rFonts w:asciiTheme="majorHAnsi" w:eastAsiaTheme="majorEastAsia" w:hAnsiTheme="majorHAnsi" w:cstheme="majorBidi"/>
      <w:color w:val="009DB4"/>
    </w:rPr>
  </w:style>
  <w:style w:type="character" w:customStyle="1" w:styleId="Ttulo6Car">
    <w:name w:val="Título 6 Car"/>
    <w:basedOn w:val="Fuentedeprrafopredeter"/>
    <w:link w:val="Ttulo6"/>
    <w:uiPriority w:val="9"/>
    <w:rsid w:val="000E1F5A"/>
    <w:rPr>
      <w:rFonts w:asciiTheme="majorHAnsi" w:eastAsiaTheme="majorEastAsia" w:hAnsiTheme="majorHAnsi" w:cstheme="majorBidi"/>
      <w:color w:val="009DB4"/>
    </w:rPr>
  </w:style>
  <w:style w:type="character" w:customStyle="1" w:styleId="Ttulo7Car">
    <w:name w:val="Título 7 Car"/>
    <w:basedOn w:val="Fuentedeprrafopredeter"/>
    <w:link w:val="Ttulo7"/>
    <w:uiPriority w:val="9"/>
    <w:rsid w:val="000E1F5A"/>
    <w:rPr>
      <w:rFonts w:asciiTheme="majorHAnsi" w:eastAsiaTheme="majorEastAsia" w:hAnsiTheme="majorHAnsi" w:cstheme="majorBidi"/>
      <w:i/>
      <w:iCs/>
      <w:color w:val="009DB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11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11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TituloApartados">
    <w:name w:val="Titulo Apartados"/>
    <w:basedOn w:val="Normal"/>
    <w:next w:val="Normal"/>
    <w:uiPriority w:val="1"/>
    <w:qFormat/>
    <w:rsid w:val="003A111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9DB4"/>
      <w:jc w:val="center"/>
    </w:pPr>
    <w:rPr>
      <w:rFonts w:ascii="Calibri" w:hAnsi="Calibri"/>
      <w:b/>
      <w:color w:val="FFFFFF" w:themeColor="background1"/>
      <w:sz w:val="52"/>
    </w:rPr>
  </w:style>
  <w:style w:type="paragraph" w:customStyle="1" w:styleId="NormalJustificado">
    <w:name w:val="Normal Justificado"/>
    <w:basedOn w:val="Normal"/>
    <w:qFormat/>
    <w:rsid w:val="003A111D"/>
    <w:pPr>
      <w:jc w:val="both"/>
    </w:pPr>
  </w:style>
  <w:style w:type="paragraph" w:styleId="TtuloTDC">
    <w:name w:val="TOC Heading"/>
    <w:basedOn w:val="Ttulo1"/>
    <w:next w:val="Normal"/>
    <w:uiPriority w:val="39"/>
    <w:unhideWhenUsed/>
    <w:qFormat/>
    <w:rsid w:val="003A111D"/>
    <w:pPr>
      <w:numPr>
        <w:numId w:val="0"/>
      </w:numPr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A111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A111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A111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A111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A11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111D"/>
  </w:style>
  <w:style w:type="paragraph" w:styleId="Piedepgina">
    <w:name w:val="footer"/>
    <w:basedOn w:val="Normal"/>
    <w:link w:val="PiedepginaCar"/>
    <w:uiPriority w:val="99"/>
    <w:unhideWhenUsed/>
    <w:rsid w:val="003A11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111D"/>
  </w:style>
  <w:style w:type="table" w:styleId="Tablaconcuadrcula">
    <w:name w:val="Table Grid"/>
    <w:basedOn w:val="Tablanormal"/>
    <w:uiPriority w:val="39"/>
    <w:rsid w:val="00D76E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B768DA"/>
    <w:pPr>
      <w:spacing w:after="200" w:line="240" w:lineRule="auto"/>
      <w:jc w:val="center"/>
    </w:pPr>
    <w:rPr>
      <w:b/>
      <w:i/>
      <w:iCs/>
      <w:color w:val="009DB4"/>
      <w:sz w:val="18"/>
      <w:szCs w:val="18"/>
    </w:rPr>
  </w:style>
  <w:style w:type="character" w:styleId="nfasisintenso">
    <w:name w:val="Intense Emphasis"/>
    <w:basedOn w:val="Fuentedeprrafopredeter"/>
    <w:uiPriority w:val="21"/>
    <w:qFormat/>
    <w:rsid w:val="00B768DA"/>
    <w:rPr>
      <w:i/>
      <w:iCs/>
      <w:color w:val="009DB4"/>
    </w:rPr>
  </w:style>
  <w:style w:type="paragraph" w:styleId="Tabladeilustraciones">
    <w:name w:val="table of figures"/>
    <w:basedOn w:val="Normal"/>
    <w:next w:val="Normal"/>
    <w:uiPriority w:val="99"/>
    <w:unhideWhenUsed/>
    <w:rsid w:val="00B768DA"/>
    <w:pPr>
      <w:spacing w:after="0"/>
    </w:pPr>
  </w:style>
  <w:style w:type="paragraph" w:customStyle="1" w:styleId="Cdigo">
    <w:name w:val="Código"/>
    <w:basedOn w:val="Normal"/>
    <w:link w:val="CdigoCar"/>
    <w:uiPriority w:val="10"/>
    <w:qFormat/>
    <w:rsid w:val="00B768D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/>
      <w:sz w:val="16"/>
    </w:rPr>
  </w:style>
  <w:style w:type="character" w:customStyle="1" w:styleId="CdigoCar">
    <w:name w:val="Código Car"/>
    <w:basedOn w:val="Fuentedeprrafopredeter"/>
    <w:link w:val="Cdigo"/>
    <w:uiPriority w:val="10"/>
    <w:rsid w:val="00B768DA"/>
    <w:rPr>
      <w:rFonts w:ascii="Consolas" w:hAnsi="Consolas"/>
      <w:sz w:val="16"/>
    </w:rPr>
  </w:style>
  <w:style w:type="paragraph" w:styleId="Prrafodelista">
    <w:name w:val="List Paragraph"/>
    <w:basedOn w:val="Normal"/>
    <w:uiPriority w:val="34"/>
    <w:qFormat/>
    <w:rsid w:val="00CA4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imar\Documents\Apuntes\DAW25-26\Plantilla_AOB_202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Documentación sobre la pagina web</Abstract>
  <CompanyAddress/>
  <CompanyPhone/>
  <CompanyFax/>
  <CompanyEmail>aimarmerodoa@gmail.com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B8B84B-6F4F-4479-8D46-2C699376F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Plantilla_AOB_2021</Template>
  <TotalTime>40</TotalTime>
  <Pages>1</Pages>
  <Words>621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[Título del Documento]</vt:lpstr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Porfolio cv</dc:title>
  <dc:subject>Porfolio y curriculum</dc:subject>
  <dc:creator>Aimar</dc:creator>
  <cp:keywords/>
  <dc:description/>
  <cp:lastModifiedBy>aimar merodo</cp:lastModifiedBy>
  <cp:revision>5</cp:revision>
  <cp:lastPrinted>2025-11-17T22:40:00Z</cp:lastPrinted>
  <dcterms:created xsi:type="dcterms:W3CDTF">2025-11-17T22:00:00Z</dcterms:created>
  <dcterms:modified xsi:type="dcterms:W3CDTF">2025-11-17T22:40:00Z</dcterms:modified>
</cp:coreProperties>
</file>